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008"/>
        <w:gridCol w:w="4352"/>
      </w:tblGrid>
      <w:tr w:rsidR="00D96FC2" w14:paraId="3FB1939B" w14:textId="77777777" w:rsidTr="003E72FE">
        <w:tc>
          <w:tcPr>
            <w:tcW w:w="5013" w:type="dxa"/>
            <w:vAlign w:val="bottom"/>
          </w:tcPr>
          <w:p w14:paraId="420427F1" w14:textId="45FEC44F" w:rsidR="00D96FC2" w:rsidRDefault="00D96FC2" w:rsidP="003E72FE">
            <w:pPr>
              <w:pStyle w:val="Title"/>
            </w:pPr>
            <w:sdt>
              <w:sdtPr>
                <w:alias w:val="Enter first name:"/>
                <w:tag w:val="Enter first name:"/>
                <w:id w:val="1147246060"/>
                <w:placeholder>
                  <w:docPart w:val="E79B0FA1B07F4920AA68BAE58144FDB9"/>
                </w:placeholder>
                <w:dataBinding w:prefixMappings="xmlns:ns0='http://schemas.microsoft.com/office/2006/coverPageProps' " w:xpath="/ns0:CoverPageProperties[1]/ns0:Abstract[1]" w:storeItemID="{55AF091B-3C7A-41E3-B477-F2FDAA23CFDA}"/>
                <w15:appearance w15:val="hidden"/>
                <w:text w:multiLine="1"/>
              </w:sdtPr>
              <w:sdtContent>
                <w:r>
                  <w:t>Aidan</w:t>
                </w:r>
              </w:sdtContent>
            </w:sdt>
            <w:r>
              <w:br/>
            </w:r>
            <w:sdt>
              <w:sdtPr>
                <w:alias w:val="Enter last name:"/>
                <w:tag w:val="Enter last name:"/>
                <w:id w:val="-382407112"/>
                <w:placeholder>
                  <w:docPart w:val="142C5D4BA06E4E1998225A577F66E77A"/>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Content>
                <w:r>
                  <w:t>Zizys</w:t>
                </w:r>
              </w:sdtContent>
            </w:sdt>
          </w:p>
        </w:tc>
        <w:tc>
          <w:tcPr>
            <w:tcW w:w="4356" w:type="dxa"/>
            <w:vAlign w:val="bottom"/>
          </w:tcPr>
          <w:tbl>
            <w:tblPr>
              <w:tblStyle w:val="TableGrid"/>
              <w:tblpPr w:leftFromText="180" w:rightFromText="180" w:horzAnchor="margin" w:tblpY="-615"/>
              <w:tblOverlap w:val="never"/>
              <w:tblW w:w="5000" w:type="pct"/>
              <w:tblLayout w:type="fixed"/>
              <w:tblCellMar>
                <w:left w:w="0" w:type="dxa"/>
                <w:right w:w="0" w:type="dxa"/>
              </w:tblCellMar>
              <w:tblLook w:val="04A0" w:firstRow="1" w:lastRow="0" w:firstColumn="1" w:lastColumn="0" w:noHBand="0" w:noVBand="1"/>
              <w:tblDescription w:val="Contact information table"/>
            </w:tblPr>
            <w:tblGrid>
              <w:gridCol w:w="3929"/>
              <w:gridCol w:w="423"/>
            </w:tblGrid>
            <w:tr w:rsidR="00D96FC2" w:rsidRPr="009D0878" w14:paraId="16FA2E34" w14:textId="77777777" w:rsidTr="003E72FE">
              <w:tc>
                <w:tcPr>
                  <w:tcW w:w="3929" w:type="dxa"/>
                  <w:tcMar>
                    <w:top w:w="0" w:type="dxa"/>
                    <w:left w:w="720" w:type="dxa"/>
                    <w:right w:w="29" w:type="dxa"/>
                  </w:tcMar>
                </w:tcPr>
                <w:p w14:paraId="347D1F18" w14:textId="77777777" w:rsidR="00D96FC2" w:rsidRPr="009D0878" w:rsidRDefault="00D96FC2" w:rsidP="003E72FE">
                  <w:pPr>
                    <w:pStyle w:val="ContactInfo"/>
                    <w:ind w:left="-768"/>
                  </w:pPr>
                  <w:sdt>
                    <w:sdtPr>
                      <w:alias w:val="Enter address:"/>
                      <w:tag w:val="Enter address:"/>
                      <w:id w:val="1423299905"/>
                      <w:placeholder>
                        <w:docPart w:val="5B1AF6FF8644419E97AC1571FA912BF2"/>
                      </w:placeholder>
                      <w:dataBinding w:prefixMappings="xmlns:ns0='http://schemas.microsoft.com/office/2006/coverPageProps' " w:xpath="/ns0:CoverPageProperties[1]/ns0:CompanyAddress[1]" w:storeItemID="{55AF091B-3C7A-41E3-B477-F2FDAA23CFDA}"/>
                      <w15:appearance w15:val="hidden"/>
                      <w:text w:multiLine="1"/>
                    </w:sdtPr>
                    <w:sdtContent>
                      <w:r>
                        <w:t>56 Blantyre Avenue, Toronto ON, M1N 2R4</w:t>
                      </w:r>
                    </w:sdtContent>
                  </w:sdt>
                </w:p>
              </w:tc>
              <w:tc>
                <w:tcPr>
                  <w:tcW w:w="423" w:type="dxa"/>
                  <w:tcMar>
                    <w:top w:w="0" w:type="dxa"/>
                    <w:left w:w="0" w:type="dxa"/>
                    <w:right w:w="0" w:type="dxa"/>
                  </w:tcMar>
                </w:tcPr>
                <w:p w14:paraId="3F1EADB1" w14:textId="77777777" w:rsidR="00D96FC2" w:rsidRPr="009D0878" w:rsidRDefault="00D96FC2" w:rsidP="003E72FE">
                  <w:pPr>
                    <w:pStyle w:val="Icons"/>
                  </w:pPr>
                  <w:r w:rsidRPr="009D0878">
                    <w:rPr>
                      <w:noProof/>
                    </w:rPr>
                    <mc:AlternateContent>
                      <mc:Choice Requires="wps">
                        <w:drawing>
                          <wp:inline distT="0" distB="0" distL="0" distR="0" wp14:anchorId="3F7EA2CB" wp14:editId="783821FB">
                            <wp:extent cx="118872" cy="118872"/>
                            <wp:effectExtent l="0" t="0" r="0" b="0"/>
                            <wp:docPr id="6"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FEA9F33"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D96FC2" w:rsidRPr="009D0878" w14:paraId="2CDABBB3" w14:textId="77777777" w:rsidTr="003E72FE">
              <w:sdt>
                <w:sdtPr>
                  <w:alias w:val="Enter phone:"/>
                  <w:tag w:val="Enter phone:"/>
                  <w:id w:val="2114319188"/>
                  <w:placeholder>
                    <w:docPart w:val="2EBC06669FB547E8850769F13CCCCAE8"/>
                  </w:placeholder>
                  <w:dataBinding w:prefixMappings="xmlns:ns0='http://schemas.microsoft.com/office/2006/coverPageProps' " w:xpath="/ns0:CoverPageProperties[1]/ns0:CompanyPhone[1]" w:storeItemID="{55AF091B-3C7A-41E3-B477-F2FDAA23CFDA}"/>
                  <w15:appearance w15:val="hidden"/>
                  <w:text w:multiLine="1"/>
                </w:sdtPr>
                <w:sdtContent>
                  <w:tc>
                    <w:tcPr>
                      <w:tcW w:w="3929" w:type="dxa"/>
                      <w:tcMar>
                        <w:left w:w="720" w:type="dxa"/>
                        <w:right w:w="29" w:type="dxa"/>
                      </w:tcMar>
                    </w:tcPr>
                    <w:p w14:paraId="16CB3EA2" w14:textId="77777777" w:rsidR="00D96FC2" w:rsidRPr="009D0878" w:rsidRDefault="00D96FC2" w:rsidP="003E72FE">
                      <w:pPr>
                        <w:pStyle w:val="ContactInfo"/>
                      </w:pPr>
                      <w:r w:rsidRPr="00776D23">
                        <w:t>416 509 1565</w:t>
                      </w:r>
                    </w:p>
                  </w:tc>
                </w:sdtContent>
              </w:sdt>
              <w:tc>
                <w:tcPr>
                  <w:tcW w:w="423" w:type="dxa"/>
                  <w:tcMar>
                    <w:left w:w="0" w:type="dxa"/>
                    <w:right w:w="0" w:type="dxa"/>
                  </w:tcMar>
                </w:tcPr>
                <w:p w14:paraId="0E2E9A1B" w14:textId="77777777" w:rsidR="00D96FC2" w:rsidRPr="009D0878" w:rsidRDefault="00D96FC2" w:rsidP="003E72FE">
                  <w:pPr>
                    <w:pStyle w:val="Icons"/>
                  </w:pPr>
                  <w:r w:rsidRPr="009D0878">
                    <w:rPr>
                      <w:noProof/>
                    </w:rPr>
                    <mc:AlternateContent>
                      <mc:Choice Requires="wps">
                        <w:drawing>
                          <wp:inline distT="0" distB="0" distL="0" distR="0" wp14:anchorId="1C7C8B07" wp14:editId="70EE544C">
                            <wp:extent cx="109728" cy="109728"/>
                            <wp:effectExtent l="0" t="0" r="5080" b="5080"/>
                            <wp:docPr id="7"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7B6AA6D1"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o1isgsAAJI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D96FC2" w:rsidRPr="009D0878" w14:paraId="668E4635" w14:textId="77777777" w:rsidTr="003E72FE">
              <w:sdt>
                <w:sdtPr>
                  <w:alias w:val="Enter email:"/>
                  <w:tag w:val="Enter email:"/>
                  <w:id w:val="1170999342"/>
                  <w:placeholder>
                    <w:docPart w:val="939A1285211C416DB4A78333E1E014CC"/>
                  </w:placeholder>
                  <w:dataBinding w:prefixMappings="xmlns:ns0='http://schemas.microsoft.com/office/2006/coverPageProps' " w:xpath="/ns0:CoverPageProperties[1]/ns0:CompanyEmail[1]" w:storeItemID="{55AF091B-3C7A-41E3-B477-F2FDAA23CFDA}"/>
                  <w15:appearance w15:val="hidden"/>
                  <w:text w:multiLine="1"/>
                </w:sdtPr>
                <w:sdtContent>
                  <w:tc>
                    <w:tcPr>
                      <w:tcW w:w="3929" w:type="dxa"/>
                      <w:tcMar>
                        <w:left w:w="720" w:type="dxa"/>
                        <w:right w:w="29" w:type="dxa"/>
                      </w:tcMar>
                    </w:tcPr>
                    <w:p w14:paraId="5E5F9D37" w14:textId="77777777" w:rsidR="00D96FC2" w:rsidRPr="009D0878" w:rsidRDefault="00D96FC2" w:rsidP="003E72FE">
                      <w:pPr>
                        <w:pStyle w:val="ContactInfo"/>
                      </w:pPr>
                      <w:r>
                        <w:t>aidan.zizys@gmail.com</w:t>
                      </w:r>
                    </w:p>
                  </w:tc>
                </w:sdtContent>
              </w:sdt>
              <w:tc>
                <w:tcPr>
                  <w:tcW w:w="423" w:type="dxa"/>
                  <w:tcMar>
                    <w:left w:w="0" w:type="dxa"/>
                    <w:right w:w="0" w:type="dxa"/>
                  </w:tcMar>
                </w:tcPr>
                <w:p w14:paraId="151F22FF" w14:textId="77777777" w:rsidR="00D96FC2" w:rsidRPr="009D0878" w:rsidRDefault="00D96FC2" w:rsidP="003E72FE">
                  <w:pPr>
                    <w:pStyle w:val="Icons"/>
                  </w:pPr>
                  <w:r>
                    <w:rPr>
                      <w:noProof/>
                    </w:rPr>
                    <mc:AlternateContent>
                      <mc:Choice Requires="wps">
                        <w:drawing>
                          <wp:inline distT="0" distB="0" distL="0" distR="0" wp14:anchorId="0224CFC4" wp14:editId="594331E6">
                            <wp:extent cx="137160" cy="91440"/>
                            <wp:effectExtent l="0" t="0" r="0" b="3810"/>
                            <wp:docPr id="9"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F7E753D"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D96FC2" w:rsidRPr="009D0878" w14:paraId="1B9C0394" w14:textId="77777777" w:rsidTr="003E72FE">
              <w:sdt>
                <w:sdtPr>
                  <w:alias w:val="Enter LinkedIn profile:"/>
                  <w:tag w:val="Enter LinkedIn profile:"/>
                  <w:id w:val="514888500"/>
                  <w:placeholder>
                    <w:docPart w:val="0C90815287AC43A5934F4BF3A495D7A8"/>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tc>
                    <w:tcPr>
                      <w:tcW w:w="3929" w:type="dxa"/>
                      <w:tcMar>
                        <w:left w:w="720" w:type="dxa"/>
                        <w:right w:w="29" w:type="dxa"/>
                      </w:tcMar>
                    </w:tcPr>
                    <w:p w14:paraId="7B285A95" w14:textId="77777777" w:rsidR="00D96FC2" w:rsidRPr="009D0878" w:rsidRDefault="00D96FC2" w:rsidP="003E72FE">
                      <w:pPr>
                        <w:pStyle w:val="ContactInfo"/>
                      </w:pPr>
                      <w:r>
                        <w:t>linkedin.com/in/</w:t>
                      </w:r>
                      <w:proofErr w:type="spellStart"/>
                      <w:r>
                        <w:t>aidan-zizys</w:t>
                      </w:r>
                      <w:proofErr w:type="spellEnd"/>
                      <w:r>
                        <w:br/>
                        <w:t>github.com/</w:t>
                      </w:r>
                      <w:proofErr w:type="spellStart"/>
                      <w:r>
                        <w:t>azgame</w:t>
                      </w:r>
                      <w:proofErr w:type="spellEnd"/>
                      <w:r>
                        <w:t>/Odeum</w:t>
                      </w:r>
                    </w:p>
                  </w:tc>
                </w:sdtContent>
              </w:sdt>
              <w:tc>
                <w:tcPr>
                  <w:tcW w:w="423" w:type="dxa"/>
                  <w:tcMar>
                    <w:left w:w="0" w:type="dxa"/>
                    <w:right w:w="0" w:type="dxa"/>
                  </w:tcMar>
                </w:tcPr>
                <w:p w14:paraId="56280595" w14:textId="77777777" w:rsidR="00D96FC2" w:rsidRDefault="00D96FC2" w:rsidP="003E72FE">
                  <w:pPr>
                    <w:pStyle w:val="Icons"/>
                  </w:pPr>
                  <w:r w:rsidRPr="009D0878">
                    <w:rPr>
                      <w:noProof/>
                    </w:rPr>
                    <mc:AlternateContent>
                      <mc:Choice Requires="wps">
                        <w:drawing>
                          <wp:inline distT="0" distB="0" distL="0" distR="0" wp14:anchorId="01DE1808" wp14:editId="404C9C5C">
                            <wp:extent cx="109728" cy="109728"/>
                            <wp:effectExtent l="0" t="0" r="5080" b="5080"/>
                            <wp:docPr id="10"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DD524CA"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07fa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p w14:paraId="586AFDEB" w14:textId="77777777" w:rsidR="00D96FC2" w:rsidRPr="009D0878" w:rsidRDefault="00D96FC2" w:rsidP="003E72FE">
                  <w:pPr>
                    <w:pStyle w:val="Icons"/>
                  </w:pPr>
                </w:p>
              </w:tc>
            </w:tr>
          </w:tbl>
          <w:p w14:paraId="4B420B1F" w14:textId="77777777" w:rsidR="00D96FC2" w:rsidRDefault="00D96FC2" w:rsidP="003E72FE">
            <w:pPr>
              <w:pStyle w:val="Header"/>
            </w:pPr>
          </w:p>
        </w:tc>
      </w:tr>
    </w:tbl>
    <w:p w14:paraId="1A787801" w14:textId="77777777" w:rsidR="00D96FC2" w:rsidRPr="00D96FC2" w:rsidRDefault="00D96FC2" w:rsidP="00D96FC2">
      <w:pPr>
        <w:spacing w:line="360" w:lineRule="auto"/>
        <w:rPr>
          <w:rFonts w:cstheme="minorHAnsi"/>
        </w:rPr>
      </w:pPr>
      <w:r w:rsidRPr="00D96FC2">
        <w:rPr>
          <w:rFonts w:cstheme="minorHAnsi"/>
        </w:rPr>
        <w:t>February 25, 2020</w:t>
      </w:r>
    </w:p>
    <w:p w14:paraId="1AA077E9" w14:textId="77777777" w:rsidR="00D96FC2" w:rsidRPr="00D96FC2" w:rsidRDefault="00D96FC2" w:rsidP="00D96FC2">
      <w:pPr>
        <w:pStyle w:val="NoSpacing"/>
        <w:rPr>
          <w:rFonts w:cstheme="minorHAnsi"/>
          <w:shd w:val="clear" w:color="auto" w:fill="FFFFFF"/>
        </w:rPr>
      </w:pPr>
      <w:r w:rsidRPr="00D96FC2">
        <w:rPr>
          <w:rFonts w:cstheme="minorHAnsi"/>
          <w:shd w:val="clear" w:color="auto" w:fill="FFFFFF"/>
        </w:rPr>
        <w:t>Hiring Manager, Gameloft Toronto</w:t>
      </w:r>
    </w:p>
    <w:p w14:paraId="1924EC4E" w14:textId="77777777" w:rsidR="00D96FC2" w:rsidRPr="00D96FC2" w:rsidRDefault="00D96FC2" w:rsidP="00D96FC2">
      <w:pPr>
        <w:pStyle w:val="NoSpacing"/>
        <w:rPr>
          <w:rFonts w:cstheme="minorHAnsi"/>
          <w:shd w:val="clear" w:color="auto" w:fill="FFFFFF"/>
        </w:rPr>
      </w:pPr>
      <w:r w:rsidRPr="00D96FC2">
        <w:rPr>
          <w:rFonts w:cstheme="minorHAnsi"/>
          <w:shd w:val="clear" w:color="auto" w:fill="FFFFFF"/>
        </w:rPr>
        <w:t>72 Fraser Ave</w:t>
      </w:r>
    </w:p>
    <w:p w14:paraId="388A2AD4" w14:textId="77777777" w:rsidR="00D96FC2" w:rsidRPr="00D96FC2" w:rsidRDefault="00D96FC2" w:rsidP="00D96FC2">
      <w:pPr>
        <w:pStyle w:val="NoSpacing"/>
        <w:rPr>
          <w:rFonts w:cstheme="minorHAnsi"/>
          <w:shd w:val="clear" w:color="auto" w:fill="FFFFFF"/>
        </w:rPr>
      </w:pPr>
      <w:r w:rsidRPr="00D96FC2">
        <w:rPr>
          <w:rFonts w:cstheme="minorHAnsi"/>
          <w:shd w:val="clear" w:color="auto" w:fill="FFFFFF"/>
        </w:rPr>
        <w:t>Toronto, ON M6K 3J7</w:t>
      </w:r>
    </w:p>
    <w:p w14:paraId="2799CD3A" w14:textId="77777777" w:rsidR="00D96FC2" w:rsidRPr="00D96FC2" w:rsidRDefault="00D96FC2" w:rsidP="00D96FC2">
      <w:pPr>
        <w:rPr>
          <w:rFonts w:cstheme="minorHAnsi"/>
          <w:shd w:val="clear" w:color="auto" w:fill="FFFFFF"/>
        </w:rPr>
      </w:pPr>
    </w:p>
    <w:p w14:paraId="5262E51D" w14:textId="77777777" w:rsidR="00D96FC2" w:rsidRPr="00D96FC2" w:rsidRDefault="00D96FC2" w:rsidP="00D96FC2">
      <w:pPr>
        <w:spacing w:line="276" w:lineRule="auto"/>
        <w:rPr>
          <w:rFonts w:cstheme="minorHAnsi"/>
          <w:shd w:val="clear" w:color="auto" w:fill="FFFFFF"/>
        </w:rPr>
      </w:pPr>
      <w:r w:rsidRPr="00D96FC2">
        <w:rPr>
          <w:rFonts w:cstheme="minorHAnsi"/>
          <w:shd w:val="clear" w:color="auto" w:fill="FFFFFF"/>
        </w:rPr>
        <w:t>Re: Game Programmer Intern, Job ID: #LI-RD2</w:t>
      </w:r>
    </w:p>
    <w:p w14:paraId="36FC6878" w14:textId="77777777" w:rsidR="00D96FC2" w:rsidRPr="00D96FC2" w:rsidRDefault="00D96FC2" w:rsidP="00D96FC2">
      <w:pPr>
        <w:spacing w:line="276" w:lineRule="auto"/>
        <w:rPr>
          <w:rFonts w:cstheme="minorHAnsi"/>
          <w:shd w:val="clear" w:color="auto" w:fill="FFFFFF"/>
        </w:rPr>
      </w:pPr>
      <w:r w:rsidRPr="00D96FC2">
        <w:rPr>
          <w:rFonts w:cstheme="minorHAnsi"/>
          <w:shd w:val="clear" w:color="auto" w:fill="FFFFFF"/>
        </w:rPr>
        <w:t>Dear Hiring Manager,</w:t>
      </w:r>
    </w:p>
    <w:p w14:paraId="0C40A2C2" w14:textId="77777777" w:rsidR="00D96FC2" w:rsidRPr="00D96FC2" w:rsidRDefault="00D96FC2" w:rsidP="00D96FC2">
      <w:pPr>
        <w:rPr>
          <w:rFonts w:cstheme="minorHAnsi"/>
        </w:rPr>
      </w:pPr>
      <w:r w:rsidRPr="00D96FC2">
        <w:rPr>
          <w:rFonts w:cstheme="minorHAnsi"/>
        </w:rPr>
        <w:t>Please accept my cover letter and resume for my application to the position of Game Programmer Intern at Gameloft Toronto. I am in my second year of Game Programming at Humber College where I have enjoyed and excelled in 3D programming in C and C++ and have a strong understanding of game engines. Furthermore, given my strong work ethic, my ability to work well in teams, and my lifelong passion for video games, I believe I would be a strong fit for your organization. I admire Gameloft’s reputation for creating high quality games and would value the opportunity to learn from some of the industry’s best.</w:t>
      </w:r>
    </w:p>
    <w:p w14:paraId="26B093D1" w14:textId="77777777" w:rsidR="00D96FC2" w:rsidRPr="00D96FC2" w:rsidRDefault="00D96FC2" w:rsidP="00D96FC2">
      <w:pPr>
        <w:rPr>
          <w:rFonts w:cstheme="minorHAnsi"/>
        </w:rPr>
      </w:pPr>
      <w:r w:rsidRPr="00D96FC2">
        <w:rPr>
          <w:rFonts w:cstheme="minorHAnsi"/>
        </w:rPr>
        <w:t xml:space="preserve">This past year I have taken the initiative to expand my knowledge beyond the bounds of the curriculum and build my own game engine. I have pushed myself to independently learn about and include advanced features such as real time raytracing, and integrated established design patterns. My engine features an advanced renderer built in DirectX12 with support for NVIDIA based raytracing, an advanced method of creating 3D graphics. I have also developed a high degree of knowledge in data structures and algorithms, frequently building my own for custom use. I have not only used my own engine, but also Unity and Unreal Engine to build advanced artificial intelligence systems, including creating my own behaviour tree system and using graph theory to develop more complex artificial social systems. </w:t>
      </w:r>
    </w:p>
    <w:p w14:paraId="5F237A43" w14:textId="77777777" w:rsidR="00D96FC2" w:rsidRPr="00D96FC2" w:rsidRDefault="00D96FC2" w:rsidP="00D96FC2">
      <w:pPr>
        <w:rPr>
          <w:rFonts w:cstheme="minorHAnsi"/>
        </w:rPr>
      </w:pPr>
      <w:r w:rsidRPr="00D96FC2">
        <w:rPr>
          <w:rFonts w:cstheme="minorHAnsi"/>
        </w:rPr>
        <w:t>While working at Quay Asia Ltd., a consulting firm in Bangladesh, I consistently met deadlines with weekly contributions to our company newsletter, networked with important industry figures, and carried out independent research on key labour market issues. I focused my work to fit the goals of the team and I aligned my research with the vision and direction of the firm. Similarly, while Assistant Director at Ontario Pioneer Camp, I fostered a collaborative environment amongst various teams, and was responsible for organizing and managing all day-to-day activities of both campers and staff.</w:t>
      </w:r>
    </w:p>
    <w:p w14:paraId="6F164529" w14:textId="77777777" w:rsidR="00D96FC2" w:rsidRPr="00D96FC2" w:rsidRDefault="00D96FC2" w:rsidP="00D96FC2">
      <w:pPr>
        <w:rPr>
          <w:rFonts w:cstheme="minorHAnsi"/>
        </w:rPr>
      </w:pPr>
      <w:r w:rsidRPr="00D96FC2">
        <w:rPr>
          <w:rFonts w:cstheme="minorHAnsi"/>
        </w:rPr>
        <w:t xml:space="preserve">I am confident that you will find my knowledge and skills to be an asset, and my work ethic and team aptitude a good culture fit for Gameloft. Please find my contact information above. I look forward to hearing from you and thank you for considering my application. </w:t>
      </w:r>
    </w:p>
    <w:p w14:paraId="44683A85" w14:textId="77777777" w:rsidR="00D96FC2" w:rsidRPr="00D96FC2" w:rsidRDefault="00D96FC2" w:rsidP="00D96FC2">
      <w:pPr>
        <w:rPr>
          <w:rFonts w:cstheme="minorHAnsi"/>
        </w:rPr>
      </w:pPr>
      <w:r w:rsidRPr="00D96FC2">
        <w:rPr>
          <w:rFonts w:cstheme="minorHAnsi"/>
        </w:rPr>
        <w:t>Sincerely,</w:t>
      </w:r>
      <w:bookmarkStart w:id="0" w:name="_GoBack"/>
      <w:bookmarkEnd w:id="0"/>
    </w:p>
    <w:p w14:paraId="0D0EB4E9" w14:textId="410AC820" w:rsidR="00D96FC2" w:rsidRPr="00D96FC2" w:rsidRDefault="00D96FC2">
      <w:pPr>
        <w:rPr>
          <w:rFonts w:cstheme="minorHAnsi"/>
        </w:rPr>
      </w:pPr>
      <w:r w:rsidRPr="00D96FC2">
        <w:rPr>
          <w:rFonts w:cstheme="minorHAnsi"/>
        </w:rPr>
        <w:t>Aidan Zizys</w:t>
      </w:r>
      <w:r>
        <w:rPr>
          <w:b/>
        </w:rPr>
        <w:br w:type="page"/>
      </w:r>
    </w:p>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008"/>
        <w:gridCol w:w="4352"/>
      </w:tblGrid>
      <w:tr w:rsidR="00D92B95" w14:paraId="1C9E6A4E" w14:textId="77777777" w:rsidTr="00D96FC2">
        <w:tc>
          <w:tcPr>
            <w:tcW w:w="5008" w:type="dxa"/>
            <w:vAlign w:val="bottom"/>
          </w:tcPr>
          <w:p w14:paraId="1E3E58E1" w14:textId="59578178" w:rsidR="00C84833" w:rsidRDefault="00297E27" w:rsidP="00C84833">
            <w:pPr>
              <w:pStyle w:val="Title"/>
            </w:pPr>
            <w:sdt>
              <w:sdtPr>
                <w:alias w:val="Enter first name:"/>
                <w:tag w:val="Enter first name:"/>
                <w:id w:val="1306818671"/>
                <w:placeholder>
                  <w:docPart w:val="E4E2BB53BE594C0AA5476DDA5B074DAB"/>
                </w:placeholder>
                <w:dataBinding w:prefixMappings="xmlns:ns0='http://schemas.microsoft.com/office/2006/coverPageProps' " w:xpath="/ns0:CoverPageProperties[1]/ns0:Abstract[1]" w:storeItemID="{55AF091B-3C7A-41E3-B477-F2FDAA23CFDA}"/>
                <w15:appearance w15:val="hidden"/>
                <w:text w:multiLine="1"/>
              </w:sdtPr>
              <w:sdtEndPr/>
              <w:sdtContent>
                <w:r w:rsidR="00B84402">
                  <w:t>Aidan</w:t>
                </w:r>
              </w:sdtContent>
            </w:sdt>
            <w:r w:rsidR="00D92B95">
              <w:br/>
            </w:r>
            <w:sdt>
              <w:sdtPr>
                <w:alias w:val="Enter last name:"/>
                <w:tag w:val="Enter last name:"/>
                <w:id w:val="-1656595288"/>
                <w:placeholder>
                  <w:docPart w:val="2EDD3FE6E6D443458ACFBFBBAEEDA175"/>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EndPr/>
              <w:sdtContent>
                <w:r w:rsidR="00B84402">
                  <w:t>Zizys</w:t>
                </w:r>
              </w:sdtContent>
            </w:sdt>
          </w:p>
        </w:tc>
        <w:tc>
          <w:tcPr>
            <w:tcW w:w="4352"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3929"/>
              <w:gridCol w:w="423"/>
            </w:tblGrid>
            <w:tr w:rsidR="00932D92" w:rsidRPr="009D0878" w14:paraId="275B6663" w14:textId="77777777" w:rsidTr="00B84402">
              <w:tc>
                <w:tcPr>
                  <w:tcW w:w="3929" w:type="dxa"/>
                  <w:tcMar>
                    <w:top w:w="0" w:type="dxa"/>
                    <w:left w:w="720" w:type="dxa"/>
                    <w:right w:w="29" w:type="dxa"/>
                  </w:tcMar>
                </w:tcPr>
                <w:p w14:paraId="58E483E2" w14:textId="77777777" w:rsidR="004E2970" w:rsidRPr="009D0878" w:rsidRDefault="00297E27" w:rsidP="00EC18DC">
                  <w:pPr>
                    <w:pStyle w:val="ContactInfo"/>
                    <w:ind w:left="-768"/>
                  </w:pPr>
                  <w:sdt>
                    <w:sdtPr>
                      <w:alias w:val="Enter address:"/>
                      <w:tag w:val="Enter address:"/>
                      <w:id w:val="966779368"/>
                      <w:placeholder>
                        <w:docPart w:val="F5A1CEC894744DCC8E037582C8EB5198"/>
                      </w:placeholder>
                      <w:dataBinding w:prefixMappings="xmlns:ns0='http://schemas.microsoft.com/office/2006/coverPageProps' " w:xpath="/ns0:CoverPageProperties[1]/ns0:CompanyAddress[1]" w:storeItemID="{55AF091B-3C7A-41E3-B477-F2FDAA23CFDA}"/>
                      <w15:appearance w15:val="hidden"/>
                      <w:text w:multiLine="1"/>
                    </w:sdtPr>
                    <w:sdtEndPr/>
                    <w:sdtContent>
                      <w:r w:rsidR="00B84402">
                        <w:t>56 Blantyre Avenue, Toronto ON</w:t>
                      </w:r>
                      <w:r w:rsidR="00047CFD">
                        <w:t>, M1N 2R4</w:t>
                      </w:r>
                    </w:sdtContent>
                  </w:sdt>
                </w:p>
              </w:tc>
              <w:tc>
                <w:tcPr>
                  <w:tcW w:w="423" w:type="dxa"/>
                  <w:tcMar>
                    <w:top w:w="0" w:type="dxa"/>
                    <w:left w:w="0" w:type="dxa"/>
                    <w:right w:w="0" w:type="dxa"/>
                  </w:tcMar>
                </w:tcPr>
                <w:p w14:paraId="51A44E44" w14:textId="77777777" w:rsidR="00932D92" w:rsidRPr="009D0878" w:rsidRDefault="00932D92" w:rsidP="00932D92">
                  <w:pPr>
                    <w:pStyle w:val="Icons"/>
                  </w:pPr>
                  <w:r w:rsidRPr="009D0878">
                    <w:rPr>
                      <w:noProof/>
                    </w:rPr>
                    <mc:AlternateContent>
                      <mc:Choice Requires="wps">
                        <w:drawing>
                          <wp:inline distT="0" distB="0" distL="0" distR="0" wp14:anchorId="40B63B7C" wp14:editId="2A14C84F">
                            <wp:extent cx="118872" cy="118872"/>
                            <wp:effectExtent l="0" t="0" r="0" b="0"/>
                            <wp:docPr id="8"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xmlns:w16="http://schemas.microsoft.com/office/word/2018/wordml" xmlns:w16cex="http://schemas.microsoft.com/office/word/2018/wordml/cex">
                        <w:pict>
                          <v:shape w14:anchorId="2BF3FBF1"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932D92" w:rsidRPr="009D0878" w14:paraId="16342635" w14:textId="77777777" w:rsidTr="00B84402">
              <w:sdt>
                <w:sdtPr>
                  <w:alias w:val="Enter phone:"/>
                  <w:tag w:val="Enter phone:"/>
                  <w:id w:val="-1849400302"/>
                  <w:placeholder>
                    <w:docPart w:val="A6E87607C772465E8FE9AE93FE3DC4CC"/>
                  </w:placeholder>
                  <w:dataBinding w:prefixMappings="xmlns:ns0='http://schemas.microsoft.com/office/2006/coverPageProps' " w:xpath="/ns0:CoverPageProperties[1]/ns0:CompanyPhone[1]" w:storeItemID="{55AF091B-3C7A-41E3-B477-F2FDAA23CFDA}"/>
                  <w15:appearance w15:val="hidden"/>
                  <w:text w:multiLine="1"/>
                </w:sdtPr>
                <w:sdtEndPr/>
                <w:sdtContent>
                  <w:tc>
                    <w:tcPr>
                      <w:tcW w:w="3929" w:type="dxa"/>
                      <w:tcMar>
                        <w:left w:w="720" w:type="dxa"/>
                        <w:right w:w="29" w:type="dxa"/>
                      </w:tcMar>
                    </w:tcPr>
                    <w:p w14:paraId="7873BC14" w14:textId="77777777" w:rsidR="00932D92" w:rsidRPr="009D0878" w:rsidRDefault="00B84402" w:rsidP="00932D92">
                      <w:pPr>
                        <w:pStyle w:val="ContactInfo"/>
                      </w:pPr>
                      <w:r>
                        <w:t>416 509 1565</w:t>
                      </w:r>
                    </w:p>
                  </w:tc>
                </w:sdtContent>
              </w:sdt>
              <w:tc>
                <w:tcPr>
                  <w:tcW w:w="423" w:type="dxa"/>
                  <w:tcMar>
                    <w:left w:w="0" w:type="dxa"/>
                    <w:right w:w="0" w:type="dxa"/>
                  </w:tcMar>
                </w:tcPr>
                <w:p w14:paraId="0B033C7C" w14:textId="77777777" w:rsidR="00932D92" w:rsidRPr="009D0878" w:rsidRDefault="00932D92" w:rsidP="00932D92">
                  <w:pPr>
                    <w:pStyle w:val="Icons"/>
                  </w:pPr>
                  <w:r w:rsidRPr="009D0878">
                    <w:rPr>
                      <w:noProof/>
                    </w:rPr>
                    <mc:AlternateContent>
                      <mc:Choice Requires="wps">
                        <w:drawing>
                          <wp:inline distT="0" distB="0" distL="0" distR="0" wp14:anchorId="7A554461" wp14:editId="342D3A98">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xmlns:w16="http://schemas.microsoft.com/office/word/2018/wordml" xmlns:w16cex="http://schemas.microsoft.com/office/word/2018/wordml/cex">
                        <w:pict>
                          <v:shape w14:anchorId="31284141"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n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CcyKWn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14:paraId="32064212" w14:textId="77777777" w:rsidTr="00B84402">
              <w:sdt>
                <w:sdtPr>
                  <w:alias w:val="Enter email:"/>
                  <w:tag w:val="Enter email:"/>
                  <w:id w:val="-675184368"/>
                  <w:placeholder>
                    <w:docPart w:val="47AFFB6A54A14A8DA359502B96A30CAB"/>
                  </w:placeholder>
                  <w:dataBinding w:prefixMappings="xmlns:ns0='http://schemas.microsoft.com/office/2006/coverPageProps' " w:xpath="/ns0:CoverPageProperties[1]/ns0:CompanyEmail[1]" w:storeItemID="{55AF091B-3C7A-41E3-B477-F2FDAA23CFDA}"/>
                  <w15:appearance w15:val="hidden"/>
                  <w:text w:multiLine="1"/>
                </w:sdtPr>
                <w:sdtEndPr/>
                <w:sdtContent>
                  <w:tc>
                    <w:tcPr>
                      <w:tcW w:w="3929" w:type="dxa"/>
                      <w:tcMar>
                        <w:left w:w="720" w:type="dxa"/>
                        <w:right w:w="29" w:type="dxa"/>
                      </w:tcMar>
                    </w:tcPr>
                    <w:p w14:paraId="69AA8BD4" w14:textId="77777777" w:rsidR="00932D92" w:rsidRPr="009D0878" w:rsidRDefault="00B84402" w:rsidP="00932D92">
                      <w:pPr>
                        <w:pStyle w:val="ContactInfo"/>
                      </w:pPr>
                      <w:r>
                        <w:t>aidan.zizys@gmail.com</w:t>
                      </w:r>
                    </w:p>
                  </w:tc>
                </w:sdtContent>
              </w:sdt>
              <w:tc>
                <w:tcPr>
                  <w:tcW w:w="423" w:type="dxa"/>
                  <w:tcMar>
                    <w:left w:w="0" w:type="dxa"/>
                    <w:right w:w="0" w:type="dxa"/>
                  </w:tcMar>
                </w:tcPr>
                <w:p w14:paraId="4EC33648" w14:textId="77777777" w:rsidR="00932D92" w:rsidRPr="009D0878" w:rsidRDefault="007307A3" w:rsidP="00932D92">
                  <w:pPr>
                    <w:pStyle w:val="Icons"/>
                  </w:pPr>
                  <w:r>
                    <w:rPr>
                      <w:noProof/>
                    </w:rPr>
                    <mc:AlternateContent>
                      <mc:Choice Requires="wps">
                        <w:drawing>
                          <wp:inline distT="0" distB="0" distL="0" distR="0" wp14:anchorId="462DAEB6" wp14:editId="61945F9F">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xmlns:w16="http://schemas.microsoft.com/office/word/2018/wordml" xmlns:w16cex="http://schemas.microsoft.com/office/word/2018/wordml/cex">
                        <w:pict>
                          <v:shape w14:anchorId="24BB5EE1"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MUvu8NZBQAAnx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932D92" w:rsidRPr="009D0878" w14:paraId="29FEA041" w14:textId="77777777" w:rsidTr="00B84402">
              <w:sdt>
                <w:sdtPr>
                  <w:alias w:val="Enter LinkedIn profile:"/>
                  <w:tag w:val="Enter LinkedIn profile:"/>
                  <w:id w:val="1102843699"/>
                  <w:placeholder>
                    <w:docPart w:val="E25D47415D2041B8A14F364F5574DA57"/>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EndPr/>
                <w:sdtContent>
                  <w:tc>
                    <w:tcPr>
                      <w:tcW w:w="3929" w:type="dxa"/>
                      <w:tcMar>
                        <w:left w:w="720" w:type="dxa"/>
                        <w:right w:w="29" w:type="dxa"/>
                      </w:tcMar>
                    </w:tcPr>
                    <w:p w14:paraId="3521852E" w14:textId="77777777" w:rsidR="00932D92" w:rsidRPr="009D0878" w:rsidRDefault="008257D5" w:rsidP="00932D92">
                      <w:pPr>
                        <w:pStyle w:val="ContactInfo"/>
                      </w:pPr>
                      <w:r>
                        <w:t>linkedin.com/in/</w:t>
                      </w:r>
                      <w:proofErr w:type="spellStart"/>
                      <w:r>
                        <w:t>aidan-zizys</w:t>
                      </w:r>
                      <w:proofErr w:type="spellEnd"/>
                      <w:r>
                        <w:br/>
                        <w:t>github.com/</w:t>
                      </w:r>
                      <w:proofErr w:type="spellStart"/>
                      <w:r>
                        <w:t>azgame</w:t>
                      </w:r>
                      <w:proofErr w:type="spellEnd"/>
                      <w:r>
                        <w:t>/Odeum</w:t>
                      </w:r>
                    </w:p>
                  </w:tc>
                </w:sdtContent>
              </w:sdt>
              <w:tc>
                <w:tcPr>
                  <w:tcW w:w="423" w:type="dxa"/>
                  <w:tcMar>
                    <w:left w:w="0" w:type="dxa"/>
                    <w:right w:w="0" w:type="dxa"/>
                  </w:tcMar>
                </w:tcPr>
                <w:p w14:paraId="61FF0AFA" w14:textId="77777777" w:rsidR="00932D92" w:rsidRDefault="00932D92" w:rsidP="00932D92">
                  <w:pPr>
                    <w:pStyle w:val="Icons"/>
                  </w:pPr>
                  <w:r w:rsidRPr="009D0878">
                    <w:rPr>
                      <w:noProof/>
                    </w:rPr>
                    <mc:AlternateContent>
                      <mc:Choice Requires="wps">
                        <w:drawing>
                          <wp:inline distT="0" distB="0" distL="0" distR="0" wp14:anchorId="142538FF" wp14:editId="73084721">
                            <wp:extent cx="109728" cy="109728"/>
                            <wp:effectExtent l="0" t="0" r="5080" b="5080"/>
                            <wp:docPr id="56"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xmlns:w16="http://schemas.microsoft.com/office/word/2018/wordml" xmlns:w16cex="http://schemas.microsoft.com/office/word/2018/wordml/cex">
                        <w:pict>
                          <v:shape w14:anchorId="556C7F93"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07fa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p w14:paraId="10550DC9" w14:textId="77777777" w:rsidR="00643D6D" w:rsidRPr="009D0878" w:rsidRDefault="00643D6D" w:rsidP="00932D92">
                  <w:pPr>
                    <w:pStyle w:val="Icons"/>
                  </w:pPr>
                </w:p>
              </w:tc>
            </w:tr>
          </w:tbl>
          <w:p w14:paraId="285694FD" w14:textId="77777777" w:rsidR="00D92B95" w:rsidRDefault="00D92B95" w:rsidP="009D3336">
            <w:pPr>
              <w:pStyle w:val="Header"/>
            </w:pPr>
          </w:p>
        </w:tc>
      </w:tr>
    </w:tbl>
    <w:p w14:paraId="0460F540" w14:textId="77777777" w:rsidR="00C43D65" w:rsidRDefault="00D62F56">
      <w:r>
        <w:t xml:space="preserve">Second Year </w:t>
      </w:r>
      <w:r w:rsidR="00DF63BB">
        <w:t xml:space="preserve">Student </w:t>
      </w:r>
      <w:r w:rsidR="001014EE">
        <w:t>of</w:t>
      </w:r>
      <w:r w:rsidR="00DF63BB">
        <w:t xml:space="preserve"> Game Programming</w:t>
      </w:r>
      <w:r>
        <w:t>.</w:t>
      </w:r>
      <w:r w:rsidR="00DF63BB">
        <w:t xml:space="preserve"> </w:t>
      </w:r>
      <w:r>
        <w:t>S</w:t>
      </w:r>
      <w:r w:rsidR="00DF63BB">
        <w:t xml:space="preserve">trong computer science, graphics programming, and math skills. Graphics Programming peer study assistant. </w:t>
      </w:r>
      <w:r w:rsidR="000B14F4">
        <w:t>Independently b</w:t>
      </w:r>
      <w:r w:rsidR="00DF63BB">
        <w:t>uilding DirectX12 Raytracing engine.</w:t>
      </w:r>
      <w:r w:rsidR="00AD250F">
        <w:t xml:space="preserve"> </w:t>
      </w:r>
      <w:r w:rsidR="0060275D">
        <w:t>Experience</w:t>
      </w:r>
      <w:r w:rsidR="00AD250F">
        <w:t xml:space="preserve"> </w:t>
      </w:r>
      <w:r w:rsidR="0060275D">
        <w:t>with</w:t>
      </w:r>
      <w:r w:rsidR="00AD250F">
        <w:t xml:space="preserve"> Test Driven </w:t>
      </w:r>
      <w:r w:rsidR="00357F1B">
        <w:t>Development</w:t>
      </w:r>
      <w:r w:rsidR="0060275D">
        <w:t xml:space="preserve">, </w:t>
      </w:r>
      <w:r w:rsidR="0039040B">
        <w:t>Agile</w:t>
      </w:r>
      <w:r w:rsidR="00643D6D">
        <w:t xml:space="preserve"> Methodology,</w:t>
      </w:r>
      <w:r w:rsidR="002F5AEC">
        <w:t xml:space="preserve"> Solutions Architecture and Analysis.</w:t>
      </w:r>
      <w:r w:rsidR="00357F1B">
        <w:t xml:space="preserve"> Team</w:t>
      </w:r>
      <w:r w:rsidR="00300EFF">
        <w:t xml:space="preserve"> leadership experience, supervis</w:t>
      </w:r>
      <w:r w:rsidR="00357F1B">
        <w:t>o</w:t>
      </w:r>
      <w:r w:rsidR="00300EFF">
        <w:t>r and management experience. Exceptional research, analytic, and investigative skills</w:t>
      </w:r>
      <w:r w:rsidR="00916482">
        <w:t xml:space="preserve">. </w:t>
      </w:r>
    </w:p>
    <w:p w14:paraId="16AD5399" w14:textId="77777777" w:rsidR="00AD13CB" w:rsidRDefault="00482463" w:rsidP="00AD13CB">
      <w:pPr>
        <w:pStyle w:val="Heading1"/>
      </w:pPr>
      <w:r>
        <w:t>Strengths</w:t>
      </w:r>
    </w:p>
    <w:tbl>
      <w:tblPr>
        <w:tblStyle w:val="TableGrid"/>
        <w:tblW w:w="5000" w:type="pct"/>
        <w:tblCellMar>
          <w:left w:w="0" w:type="dxa"/>
          <w:right w:w="0" w:type="dxa"/>
        </w:tblCellMar>
        <w:tblLook w:val="04A0" w:firstRow="1" w:lastRow="0" w:firstColumn="1" w:lastColumn="0" w:noHBand="0" w:noVBand="1"/>
        <w:tblDescription w:val="Skills layout table "/>
      </w:tblPr>
      <w:tblGrid>
        <w:gridCol w:w="4680"/>
        <w:gridCol w:w="4680"/>
      </w:tblGrid>
      <w:tr w:rsidR="005B1D68" w14:paraId="19BDDF53" w14:textId="77777777" w:rsidTr="00564951">
        <w:tc>
          <w:tcPr>
            <w:tcW w:w="4680" w:type="dxa"/>
          </w:tcPr>
          <w:p w14:paraId="126CC2AB" w14:textId="77777777" w:rsidR="005B1D68" w:rsidRDefault="00B84402" w:rsidP="00DF63BB">
            <w:pPr>
              <w:pStyle w:val="ListBullet"/>
              <w:numPr>
                <w:ilvl w:val="0"/>
                <w:numId w:val="4"/>
              </w:numPr>
              <w:ind w:right="2"/>
            </w:pPr>
            <w:r>
              <w:t>Collaboration</w:t>
            </w:r>
          </w:p>
          <w:p w14:paraId="7174C26E" w14:textId="77777777" w:rsidR="00752315" w:rsidRDefault="00B84402" w:rsidP="00BC7376">
            <w:pPr>
              <w:pStyle w:val="ListBullet"/>
              <w:numPr>
                <w:ilvl w:val="0"/>
                <w:numId w:val="4"/>
              </w:numPr>
            </w:pPr>
            <w:r>
              <w:t>Leadership</w:t>
            </w:r>
          </w:p>
          <w:p w14:paraId="2753EB86" w14:textId="77777777" w:rsidR="00B84402" w:rsidRDefault="00B84402" w:rsidP="00BC7376">
            <w:pPr>
              <w:pStyle w:val="ListBullet"/>
              <w:numPr>
                <w:ilvl w:val="0"/>
                <w:numId w:val="4"/>
              </w:numPr>
            </w:pPr>
            <w:r>
              <w:t>Quick Learning</w:t>
            </w:r>
          </w:p>
          <w:p w14:paraId="597F4D5E" w14:textId="77777777" w:rsidR="000B14F4" w:rsidRPr="004937AE" w:rsidRDefault="000B14F4" w:rsidP="00BC7376">
            <w:pPr>
              <w:pStyle w:val="ListBullet"/>
              <w:numPr>
                <w:ilvl w:val="0"/>
                <w:numId w:val="4"/>
              </w:numPr>
            </w:pPr>
            <w:r>
              <w:t>Interpersonal Skills</w:t>
            </w:r>
          </w:p>
        </w:tc>
        <w:tc>
          <w:tcPr>
            <w:tcW w:w="4680" w:type="dxa"/>
            <w:tcMar>
              <w:left w:w="360" w:type="dxa"/>
              <w:right w:w="0" w:type="dxa"/>
            </w:tcMar>
          </w:tcPr>
          <w:p w14:paraId="03C7F940" w14:textId="77777777" w:rsidR="00DF63BB" w:rsidRDefault="00B84402" w:rsidP="00DF63BB">
            <w:pPr>
              <w:pStyle w:val="ListBullet"/>
            </w:pPr>
            <w:r>
              <w:t>Communication</w:t>
            </w:r>
          </w:p>
          <w:p w14:paraId="29B1C785" w14:textId="77777777" w:rsidR="00752315" w:rsidRDefault="00B84402" w:rsidP="00BC7376">
            <w:pPr>
              <w:pStyle w:val="ListBullet"/>
            </w:pPr>
            <w:r>
              <w:t>Results-driven</w:t>
            </w:r>
          </w:p>
          <w:p w14:paraId="244006CB" w14:textId="77777777" w:rsidR="00752315" w:rsidRDefault="00B84402" w:rsidP="00BC7376">
            <w:pPr>
              <w:pStyle w:val="ListBullet"/>
            </w:pPr>
            <w:r>
              <w:t>Reliable</w:t>
            </w:r>
          </w:p>
          <w:p w14:paraId="47516C8B" w14:textId="77777777" w:rsidR="000B14F4" w:rsidRPr="004937AE" w:rsidRDefault="000B14F4" w:rsidP="00BC7376">
            <w:pPr>
              <w:pStyle w:val="ListBullet"/>
            </w:pPr>
            <w:r>
              <w:t>Strong work ethic</w:t>
            </w:r>
          </w:p>
        </w:tc>
      </w:tr>
    </w:tbl>
    <w:p w14:paraId="242D29ED" w14:textId="77777777" w:rsidR="005B1D68" w:rsidRDefault="0085102D" w:rsidP="004937AE">
      <w:pPr>
        <w:pStyle w:val="Heading1"/>
      </w:pPr>
      <w:r>
        <w:t xml:space="preserve">Work </w:t>
      </w:r>
      <w:sdt>
        <w:sdtPr>
          <w:alias w:val="Experience:"/>
          <w:tag w:val="Experience:"/>
          <w:id w:val="-898354009"/>
          <w:placeholder>
            <w:docPart w:val="5C25B2EA4949486A84EBB7EBFFB5AE23"/>
          </w:placeholder>
          <w:temporary/>
          <w:showingPlcHdr/>
          <w15:appearance w15:val="hidden"/>
        </w:sdtPr>
        <w:sdtEndPr/>
        <w:sdtContent>
          <w:r w:rsidR="004937AE" w:rsidRPr="00AD3FD8">
            <w:t>Experience</w:t>
          </w:r>
        </w:sdtContent>
      </w:sdt>
    </w:p>
    <w:p w14:paraId="73AE3A78" w14:textId="77777777" w:rsidR="0023705D" w:rsidRPr="00D413F9" w:rsidRDefault="00EA3B4B" w:rsidP="00D413F9">
      <w:pPr>
        <w:pStyle w:val="Heading3"/>
      </w:pPr>
      <w:r>
        <w:t>09/</w:t>
      </w:r>
      <w:r w:rsidR="0085102D">
        <w:t>20</w:t>
      </w:r>
      <w:r>
        <w:t>19</w:t>
      </w:r>
      <w:r w:rsidR="00D413F9" w:rsidRPr="00D413F9">
        <w:t xml:space="preserve"> –</w:t>
      </w:r>
      <w:r w:rsidR="00D413F9">
        <w:t xml:space="preserve"> </w:t>
      </w:r>
      <w:r>
        <w:t>PRESENT</w:t>
      </w:r>
    </w:p>
    <w:p w14:paraId="7E05F178" w14:textId="77777777" w:rsidR="0023705D" w:rsidRPr="00EA3B4B" w:rsidRDefault="00EA3B4B" w:rsidP="00513EFC">
      <w:pPr>
        <w:pStyle w:val="Heading2"/>
        <w:rPr>
          <w:sz w:val="28"/>
          <w:szCs w:val="28"/>
        </w:rPr>
      </w:pPr>
      <w:r w:rsidRPr="00EA3B4B">
        <w:rPr>
          <w:sz w:val="28"/>
          <w:szCs w:val="28"/>
        </w:rPr>
        <w:t>Peer Assisted Study Session Leader</w:t>
      </w:r>
      <w:r w:rsidR="00E03F71" w:rsidRPr="00EA3B4B">
        <w:rPr>
          <w:sz w:val="28"/>
          <w:szCs w:val="28"/>
        </w:rPr>
        <w:t xml:space="preserve"> </w:t>
      </w:r>
      <w:r w:rsidR="0095272C" w:rsidRPr="00EA3B4B">
        <w:rPr>
          <w:sz w:val="28"/>
          <w:szCs w:val="28"/>
        </w:rPr>
        <w:t>/</w:t>
      </w:r>
      <w:r w:rsidR="005A4A49" w:rsidRPr="00EA3B4B">
        <w:rPr>
          <w:sz w:val="28"/>
          <w:szCs w:val="28"/>
        </w:rPr>
        <w:t xml:space="preserve"> </w:t>
      </w:r>
      <w:r w:rsidRPr="00EA3B4B">
        <w:rPr>
          <w:rStyle w:val="Emphasis"/>
          <w:sz w:val="28"/>
          <w:szCs w:val="28"/>
        </w:rPr>
        <w:t>Humber College, Toronto, Canada</w:t>
      </w:r>
    </w:p>
    <w:p w14:paraId="450D8DBE" w14:textId="77777777" w:rsidR="00D413F9" w:rsidRDefault="00BF187E" w:rsidP="00BF187E">
      <w:pPr>
        <w:pStyle w:val="ListParagraph"/>
        <w:numPr>
          <w:ilvl w:val="0"/>
          <w:numId w:val="14"/>
        </w:numPr>
      </w:pPr>
      <w:r>
        <w:t>Assisting student learning and leading review sessions on C/C++ and 3D graphics programming courses (OpenGL)</w:t>
      </w:r>
    </w:p>
    <w:p w14:paraId="34038352" w14:textId="77777777" w:rsidR="00BF187E" w:rsidRDefault="00BF187E" w:rsidP="00BF187E">
      <w:pPr>
        <w:pStyle w:val="ListParagraph"/>
        <w:numPr>
          <w:ilvl w:val="0"/>
          <w:numId w:val="14"/>
        </w:numPr>
      </w:pPr>
      <w:r>
        <w:t>Took initiative to create and run C++ bootcamp session in January 2020</w:t>
      </w:r>
    </w:p>
    <w:p w14:paraId="05D1BDB4" w14:textId="77777777" w:rsidR="00BF187E" w:rsidRPr="00D413F9" w:rsidRDefault="00BF187E" w:rsidP="00BF187E">
      <w:pPr>
        <w:pStyle w:val="ListParagraph"/>
        <w:numPr>
          <w:ilvl w:val="0"/>
          <w:numId w:val="14"/>
        </w:numPr>
      </w:pPr>
      <w:r>
        <w:t>Assist professors in class to explain and reinforce information, assist students in debugging and examining code in class</w:t>
      </w:r>
    </w:p>
    <w:p w14:paraId="5A675EDB" w14:textId="77777777" w:rsidR="00D413F9" w:rsidRPr="00D413F9" w:rsidRDefault="0085102D" w:rsidP="00D413F9">
      <w:pPr>
        <w:pStyle w:val="Heading3"/>
      </w:pPr>
      <w:r>
        <w:t>09/2017</w:t>
      </w:r>
      <w:r w:rsidR="00D413F9" w:rsidRPr="00D413F9">
        <w:t xml:space="preserve"> –</w:t>
      </w:r>
      <w:r w:rsidR="00D413F9">
        <w:t xml:space="preserve"> </w:t>
      </w:r>
      <w:r>
        <w:t>PRESENT</w:t>
      </w:r>
    </w:p>
    <w:p w14:paraId="4AAEE7CD" w14:textId="77777777" w:rsidR="00D413F9" w:rsidRPr="00EA3B4B" w:rsidRDefault="0085102D" w:rsidP="00513EFC">
      <w:pPr>
        <w:pStyle w:val="Heading2"/>
        <w:rPr>
          <w:sz w:val="28"/>
          <w:szCs w:val="28"/>
        </w:rPr>
      </w:pPr>
      <w:r>
        <w:rPr>
          <w:sz w:val="28"/>
          <w:szCs w:val="28"/>
        </w:rPr>
        <w:t>Labour Market Research Assistant – Data Science</w:t>
      </w:r>
      <w:r w:rsidR="00E03F71" w:rsidRPr="00EA3B4B">
        <w:rPr>
          <w:sz w:val="28"/>
          <w:szCs w:val="28"/>
        </w:rPr>
        <w:t xml:space="preserve"> </w:t>
      </w:r>
      <w:r w:rsidR="0095272C" w:rsidRPr="00EA3B4B">
        <w:rPr>
          <w:sz w:val="28"/>
          <w:szCs w:val="28"/>
        </w:rPr>
        <w:t>/</w:t>
      </w:r>
      <w:r w:rsidR="005A4A49" w:rsidRPr="00EA3B4B">
        <w:rPr>
          <w:sz w:val="28"/>
          <w:szCs w:val="28"/>
        </w:rPr>
        <w:t xml:space="preserve"> </w:t>
      </w:r>
      <w:r>
        <w:rPr>
          <w:rStyle w:val="Emphasis"/>
          <w:sz w:val="28"/>
          <w:szCs w:val="28"/>
        </w:rPr>
        <w:t>Tom Zizys Consulting, Toronto, Canada</w:t>
      </w:r>
    </w:p>
    <w:p w14:paraId="32FF810F" w14:textId="77777777" w:rsidR="00D50760" w:rsidRDefault="00AD250F" w:rsidP="00AD250F">
      <w:pPr>
        <w:pStyle w:val="ListParagraph"/>
        <w:numPr>
          <w:ilvl w:val="0"/>
          <w:numId w:val="15"/>
        </w:numPr>
      </w:pPr>
      <w:r>
        <w:t>Create software to algorithmically analyze labour market trends and data</w:t>
      </w:r>
    </w:p>
    <w:p w14:paraId="0F06F145" w14:textId="77777777" w:rsidR="00AD250F" w:rsidRDefault="00AD250F" w:rsidP="00AD250F">
      <w:pPr>
        <w:pStyle w:val="ListParagraph"/>
        <w:numPr>
          <w:ilvl w:val="0"/>
          <w:numId w:val="15"/>
        </w:numPr>
      </w:pPr>
      <w:r>
        <w:t>Create reports that highlight significant changes to data</w:t>
      </w:r>
    </w:p>
    <w:p w14:paraId="1862AF39" w14:textId="77777777" w:rsidR="00D50760" w:rsidRPr="00D413F9" w:rsidRDefault="0085102D" w:rsidP="00D50760">
      <w:pPr>
        <w:pStyle w:val="Heading3"/>
      </w:pPr>
      <w:r>
        <w:t>03/2016</w:t>
      </w:r>
      <w:r w:rsidR="00D50760" w:rsidRPr="00D413F9">
        <w:t xml:space="preserve"> –</w:t>
      </w:r>
      <w:r w:rsidR="00D50760">
        <w:t xml:space="preserve"> </w:t>
      </w:r>
      <w:r>
        <w:t>06/2016</w:t>
      </w:r>
    </w:p>
    <w:p w14:paraId="1CE8D84E" w14:textId="77777777" w:rsidR="00D50760" w:rsidRPr="00513EFC" w:rsidRDefault="0085102D" w:rsidP="00D50760">
      <w:pPr>
        <w:pStyle w:val="Heading2"/>
      </w:pPr>
      <w:r>
        <w:t>Labour Market Researcher</w:t>
      </w:r>
      <w:r w:rsidR="00D50760">
        <w:t xml:space="preserve"> </w:t>
      </w:r>
      <w:r w:rsidR="00D50760" w:rsidRPr="00EA3B4B">
        <w:rPr>
          <w:sz w:val="28"/>
          <w:szCs w:val="28"/>
        </w:rPr>
        <w:t xml:space="preserve">/ </w:t>
      </w:r>
      <w:r>
        <w:rPr>
          <w:rStyle w:val="Emphasis"/>
          <w:sz w:val="28"/>
          <w:szCs w:val="28"/>
        </w:rPr>
        <w:t>Quay Asia Ltd., Dhaka, Bangladesh</w:t>
      </w:r>
    </w:p>
    <w:p w14:paraId="2BBEDD76" w14:textId="77777777" w:rsidR="00D413F9" w:rsidRDefault="002C2E18" w:rsidP="002C2E18">
      <w:pPr>
        <w:pStyle w:val="ListParagraph"/>
        <w:numPr>
          <w:ilvl w:val="0"/>
          <w:numId w:val="16"/>
        </w:numPr>
      </w:pPr>
      <w:r>
        <w:t>Wrote reports on Youth Employment</w:t>
      </w:r>
    </w:p>
    <w:p w14:paraId="5442C963" w14:textId="77777777" w:rsidR="002C2E18" w:rsidRDefault="002C2E18" w:rsidP="002C2E18">
      <w:pPr>
        <w:pStyle w:val="ListParagraph"/>
        <w:numPr>
          <w:ilvl w:val="0"/>
          <w:numId w:val="16"/>
        </w:numPr>
      </w:pPr>
      <w:r>
        <w:t>Wrote weekly column for corporate website</w:t>
      </w:r>
    </w:p>
    <w:p w14:paraId="2134CCC8" w14:textId="77777777" w:rsidR="002C2E18" w:rsidRDefault="002C2E18" w:rsidP="002C2E18">
      <w:pPr>
        <w:pStyle w:val="ListParagraph"/>
        <w:numPr>
          <w:ilvl w:val="0"/>
          <w:numId w:val="16"/>
        </w:numPr>
      </w:pPr>
      <w:r>
        <w:t>Conducted interviews and collected information from many local sources</w:t>
      </w:r>
    </w:p>
    <w:p w14:paraId="01A0EB21" w14:textId="77777777" w:rsidR="00D50760" w:rsidRPr="00D413F9" w:rsidRDefault="0085102D" w:rsidP="00D50760">
      <w:pPr>
        <w:pStyle w:val="Heading3"/>
      </w:pPr>
      <w:r>
        <w:lastRenderedPageBreak/>
        <w:t>01/2016</w:t>
      </w:r>
      <w:r w:rsidR="00D50760" w:rsidRPr="00D413F9">
        <w:t xml:space="preserve"> –</w:t>
      </w:r>
      <w:r w:rsidR="00D50760">
        <w:t xml:space="preserve"> </w:t>
      </w:r>
      <w:r>
        <w:t>03/2016</w:t>
      </w:r>
    </w:p>
    <w:p w14:paraId="1568F5A2" w14:textId="77777777" w:rsidR="00D50760" w:rsidRPr="00513EFC" w:rsidRDefault="0085102D" w:rsidP="00D50760">
      <w:pPr>
        <w:pStyle w:val="Heading2"/>
      </w:pPr>
      <w:r>
        <w:t>Contract Research Assistant</w:t>
      </w:r>
      <w:r w:rsidR="00D50760">
        <w:t xml:space="preserve"> </w:t>
      </w:r>
      <w:r w:rsidR="00D50760" w:rsidRPr="00EA3B4B">
        <w:rPr>
          <w:sz w:val="28"/>
          <w:szCs w:val="28"/>
        </w:rPr>
        <w:t xml:space="preserve">/ </w:t>
      </w:r>
      <w:r>
        <w:rPr>
          <w:rStyle w:val="Emphasis"/>
          <w:sz w:val="28"/>
          <w:szCs w:val="28"/>
        </w:rPr>
        <w:t>Azim Manji, Nairobi, Kenya</w:t>
      </w:r>
    </w:p>
    <w:p w14:paraId="76A3F482" w14:textId="77777777" w:rsidR="0085102D" w:rsidRDefault="008A629E" w:rsidP="008A629E">
      <w:pPr>
        <w:pStyle w:val="ListParagraph"/>
        <w:numPr>
          <w:ilvl w:val="0"/>
          <w:numId w:val="17"/>
        </w:numPr>
      </w:pPr>
      <w:r>
        <w:t>Inception phase research for UNICEF health policy contract</w:t>
      </w:r>
    </w:p>
    <w:p w14:paraId="0AE80E76" w14:textId="77777777" w:rsidR="0085102D" w:rsidRPr="00D413F9" w:rsidRDefault="006A7D89" w:rsidP="0085102D">
      <w:pPr>
        <w:pStyle w:val="Heading3"/>
      </w:pPr>
      <w:r>
        <w:t xml:space="preserve">Summer </w:t>
      </w:r>
      <w:r w:rsidR="0085102D">
        <w:t>2016</w:t>
      </w:r>
      <w:r w:rsidR="0085102D" w:rsidRPr="00D413F9">
        <w:t xml:space="preserve"> –</w:t>
      </w:r>
      <w:r w:rsidR="0085102D">
        <w:t xml:space="preserve"> </w:t>
      </w:r>
      <w:r>
        <w:t xml:space="preserve">Summer </w:t>
      </w:r>
      <w:r w:rsidR="0085102D">
        <w:t>201</w:t>
      </w:r>
      <w:r>
        <w:t>7</w:t>
      </w:r>
    </w:p>
    <w:p w14:paraId="037F7E0B" w14:textId="77777777" w:rsidR="0085102D" w:rsidRPr="00513EFC" w:rsidRDefault="0085102D" w:rsidP="0085102D">
      <w:pPr>
        <w:pStyle w:val="Heading2"/>
      </w:pPr>
      <w:r>
        <w:t xml:space="preserve">Assistant Director </w:t>
      </w:r>
      <w:r w:rsidRPr="00EA3B4B">
        <w:rPr>
          <w:sz w:val="28"/>
          <w:szCs w:val="28"/>
        </w:rPr>
        <w:t xml:space="preserve">/ </w:t>
      </w:r>
      <w:r>
        <w:rPr>
          <w:rStyle w:val="Emphasis"/>
          <w:sz w:val="28"/>
          <w:szCs w:val="28"/>
        </w:rPr>
        <w:t xml:space="preserve">Ontario Pioneer Camp, </w:t>
      </w:r>
      <w:r w:rsidR="00857852">
        <w:rPr>
          <w:rStyle w:val="Emphasis"/>
          <w:sz w:val="28"/>
          <w:szCs w:val="28"/>
        </w:rPr>
        <w:t>Ontario, Canada</w:t>
      </w:r>
    </w:p>
    <w:p w14:paraId="4D130FD0" w14:textId="77777777" w:rsidR="0085102D" w:rsidRDefault="002F439D" w:rsidP="002F439D">
      <w:pPr>
        <w:pStyle w:val="ListParagraph"/>
        <w:numPr>
          <w:ilvl w:val="0"/>
          <w:numId w:val="17"/>
        </w:numPr>
      </w:pPr>
      <w:r>
        <w:t>Leadership Team: Assistant Director, Staff Supervisor, Section Manager 2014-2017</w:t>
      </w:r>
    </w:p>
    <w:p w14:paraId="6F5271A8" w14:textId="77777777" w:rsidR="002F439D" w:rsidRDefault="002F439D" w:rsidP="002F439D">
      <w:pPr>
        <w:pStyle w:val="ListParagraph"/>
        <w:numPr>
          <w:ilvl w:val="0"/>
          <w:numId w:val="17"/>
        </w:numPr>
      </w:pPr>
      <w:r>
        <w:t xml:space="preserve">Managed day to day operation of all activities and staff of </w:t>
      </w:r>
      <w:r w:rsidR="00357F1B">
        <w:t>Junior Camp (ages 5-10)</w:t>
      </w:r>
    </w:p>
    <w:p w14:paraId="48DF24BB" w14:textId="77777777" w:rsidR="00357F1B" w:rsidRDefault="00357F1B" w:rsidP="002F439D">
      <w:pPr>
        <w:pStyle w:val="ListParagraph"/>
        <w:numPr>
          <w:ilvl w:val="0"/>
          <w:numId w:val="17"/>
        </w:numPr>
      </w:pPr>
      <w:r>
        <w:t>Mentored and supervised staff in leadership (supervisors, managers, activity leaders) and non-leadership positions (general counsellors)</w:t>
      </w:r>
    </w:p>
    <w:p w14:paraId="3390E696" w14:textId="77777777" w:rsidR="00AE48DA" w:rsidRDefault="00AE48DA" w:rsidP="002F439D">
      <w:pPr>
        <w:pStyle w:val="ListParagraph"/>
        <w:numPr>
          <w:ilvl w:val="0"/>
          <w:numId w:val="17"/>
        </w:numPr>
      </w:pPr>
      <w:r>
        <w:t>Mediated and resolved staff conflicts, camper conflicts, parental complaints</w:t>
      </w:r>
    </w:p>
    <w:p w14:paraId="58EADB5D" w14:textId="77777777" w:rsidR="003F6437" w:rsidRDefault="003F6437" w:rsidP="002F439D">
      <w:pPr>
        <w:pStyle w:val="ListParagraph"/>
        <w:numPr>
          <w:ilvl w:val="0"/>
          <w:numId w:val="17"/>
        </w:numPr>
      </w:pPr>
      <w:r>
        <w:t xml:space="preserve">Maintained cleanliness and </w:t>
      </w:r>
      <w:r w:rsidR="001919DC">
        <w:t xml:space="preserve">physical </w:t>
      </w:r>
      <w:r>
        <w:t>operation of campsite</w:t>
      </w:r>
    </w:p>
    <w:p w14:paraId="44EE5494" w14:textId="77777777" w:rsidR="002259F3" w:rsidRPr="00D413F9" w:rsidRDefault="002259F3" w:rsidP="002F439D">
      <w:pPr>
        <w:pStyle w:val="ListParagraph"/>
        <w:numPr>
          <w:ilvl w:val="0"/>
          <w:numId w:val="17"/>
        </w:numPr>
      </w:pPr>
      <w:r>
        <w:t xml:space="preserve">Completed </w:t>
      </w:r>
      <w:r w:rsidR="00F45C6A">
        <w:t>Administrative tasks weekly</w:t>
      </w:r>
    </w:p>
    <w:p w14:paraId="062F8AC9" w14:textId="77777777" w:rsidR="00764147" w:rsidRPr="00D413F9" w:rsidRDefault="00764147" w:rsidP="00764147">
      <w:pPr>
        <w:pStyle w:val="Heading3"/>
      </w:pPr>
      <w:r>
        <w:t>12/2016</w:t>
      </w:r>
      <w:r w:rsidRPr="00D413F9">
        <w:t xml:space="preserve"> –</w:t>
      </w:r>
      <w:r>
        <w:t xml:space="preserve"> 06/2017</w:t>
      </w:r>
    </w:p>
    <w:p w14:paraId="68EBEC67" w14:textId="77777777" w:rsidR="00764147" w:rsidRPr="00513EFC" w:rsidRDefault="00764147" w:rsidP="00764147">
      <w:pPr>
        <w:pStyle w:val="Heading2"/>
      </w:pPr>
      <w:r>
        <w:rPr>
          <w:sz w:val="28"/>
          <w:szCs w:val="28"/>
        </w:rPr>
        <w:t xml:space="preserve">Line Cook </w:t>
      </w:r>
      <w:r w:rsidRPr="00EA3B4B">
        <w:rPr>
          <w:sz w:val="28"/>
          <w:szCs w:val="28"/>
        </w:rPr>
        <w:t xml:space="preserve">/ </w:t>
      </w:r>
      <w:r>
        <w:rPr>
          <w:rStyle w:val="Emphasis"/>
          <w:sz w:val="28"/>
          <w:szCs w:val="28"/>
        </w:rPr>
        <w:t>Albion Hotel, Guelph, Canada</w:t>
      </w:r>
    </w:p>
    <w:p w14:paraId="3DD90BC7" w14:textId="77777777" w:rsidR="00D50760" w:rsidRDefault="004C25FE" w:rsidP="004C25FE">
      <w:pPr>
        <w:pStyle w:val="ListParagraph"/>
        <w:numPr>
          <w:ilvl w:val="0"/>
          <w:numId w:val="18"/>
        </w:numPr>
      </w:pPr>
      <w:r>
        <w:t xml:space="preserve">Prepped </w:t>
      </w:r>
      <w:r w:rsidR="006809D7">
        <w:t xml:space="preserve">ingredients </w:t>
      </w:r>
      <w:r>
        <w:t>to specifications</w:t>
      </w:r>
    </w:p>
    <w:p w14:paraId="4AA59B66" w14:textId="77777777" w:rsidR="004C25FE" w:rsidRPr="00D413F9" w:rsidRDefault="004C25FE" w:rsidP="004C25FE">
      <w:pPr>
        <w:pStyle w:val="ListParagraph"/>
        <w:numPr>
          <w:ilvl w:val="0"/>
          <w:numId w:val="18"/>
        </w:numPr>
      </w:pPr>
      <w:r>
        <w:t>Operated kitchen line during lunch and dinner service</w:t>
      </w:r>
    </w:p>
    <w:p w14:paraId="4E47642E" w14:textId="77777777" w:rsidR="0070237E" w:rsidRDefault="00297E27" w:rsidP="00725CB5">
      <w:pPr>
        <w:pStyle w:val="Heading1"/>
      </w:pPr>
      <w:sdt>
        <w:sdtPr>
          <w:alias w:val="Education:"/>
          <w:tag w:val="Education:"/>
          <w:id w:val="543866955"/>
          <w:placeholder>
            <w:docPart w:val="8BEE0998AD864ED2A5DEEB112303CB15"/>
          </w:placeholder>
          <w:temporary/>
          <w:showingPlcHdr/>
          <w15:appearance w15:val="hidden"/>
        </w:sdtPr>
        <w:sdtEndPr/>
        <w:sdtContent>
          <w:r w:rsidR="0070237E" w:rsidRPr="0070237E">
            <w:t>Education</w:t>
          </w:r>
        </w:sdtContent>
      </w:sdt>
    </w:p>
    <w:p w14:paraId="23DB2788" w14:textId="77777777" w:rsidR="0070237E" w:rsidRDefault="00B84402" w:rsidP="0070237E">
      <w:pPr>
        <w:pStyle w:val="Heading3"/>
      </w:pPr>
      <w:r>
        <w:t>April</w:t>
      </w:r>
      <w:r w:rsidR="0070237E">
        <w:t xml:space="preserve"> </w:t>
      </w:r>
      <w:r>
        <w:t>2021</w:t>
      </w:r>
    </w:p>
    <w:p w14:paraId="298858AF" w14:textId="77777777" w:rsidR="0070237E" w:rsidRPr="00B84402" w:rsidRDefault="00B84402" w:rsidP="00513EFC">
      <w:pPr>
        <w:pStyle w:val="Heading2"/>
        <w:rPr>
          <w:sz w:val="28"/>
          <w:szCs w:val="24"/>
        </w:rPr>
      </w:pPr>
      <w:r w:rsidRPr="00B84402">
        <w:rPr>
          <w:sz w:val="28"/>
          <w:szCs w:val="24"/>
        </w:rPr>
        <w:t>Advanced Diploma – Game Programming</w:t>
      </w:r>
      <w:r w:rsidR="00E03F71" w:rsidRPr="00B84402">
        <w:rPr>
          <w:sz w:val="28"/>
          <w:szCs w:val="24"/>
        </w:rPr>
        <w:t xml:space="preserve"> </w:t>
      </w:r>
      <w:r w:rsidR="0095272C" w:rsidRPr="00B84402">
        <w:rPr>
          <w:sz w:val="28"/>
          <w:szCs w:val="24"/>
        </w:rPr>
        <w:t>/</w:t>
      </w:r>
      <w:r w:rsidR="0070237E" w:rsidRPr="00B84402">
        <w:rPr>
          <w:sz w:val="28"/>
          <w:szCs w:val="24"/>
        </w:rPr>
        <w:t xml:space="preserve"> </w:t>
      </w:r>
      <w:r w:rsidRPr="00B84402">
        <w:rPr>
          <w:rStyle w:val="Emphasis"/>
          <w:sz w:val="28"/>
          <w:szCs w:val="24"/>
        </w:rPr>
        <w:t>Humber College, Toronto, Canada</w:t>
      </w:r>
    </w:p>
    <w:p w14:paraId="6EBF07F7" w14:textId="77777777" w:rsidR="0070237E" w:rsidRDefault="00B84402" w:rsidP="0070237E">
      <w:r>
        <w:t xml:space="preserve">Graphics Programming in C/C++, </w:t>
      </w:r>
      <w:r w:rsidR="002F5AEC">
        <w:t xml:space="preserve">3D Game Programming, </w:t>
      </w:r>
      <w:r>
        <w:t>Design Patterns, Data Structures &amp; Algorithms,</w:t>
      </w:r>
      <w:r w:rsidR="00AD250F">
        <w:t xml:space="preserve"> </w:t>
      </w:r>
      <w:r w:rsidR="002F5AEC">
        <w:t>Source Control</w:t>
      </w:r>
    </w:p>
    <w:p w14:paraId="31A17921" w14:textId="77777777" w:rsidR="0070237E" w:rsidRDefault="00B84402" w:rsidP="0070237E">
      <w:pPr>
        <w:pStyle w:val="Heading3"/>
      </w:pPr>
      <w:r>
        <w:t>December</w:t>
      </w:r>
      <w:r w:rsidR="0070237E">
        <w:t xml:space="preserve"> </w:t>
      </w:r>
      <w:r>
        <w:t>2015</w:t>
      </w:r>
    </w:p>
    <w:p w14:paraId="1AB0BE22" w14:textId="77777777" w:rsidR="0070237E" w:rsidRDefault="00B84402" w:rsidP="00B84402">
      <w:pPr>
        <w:pStyle w:val="Heading2"/>
        <w:rPr>
          <w:rStyle w:val="Emphasis"/>
          <w:sz w:val="28"/>
          <w:szCs w:val="24"/>
        </w:rPr>
      </w:pPr>
      <w:r w:rsidRPr="00B84402">
        <w:rPr>
          <w:sz w:val="28"/>
          <w:szCs w:val="24"/>
        </w:rPr>
        <w:t>Bachelor’s degree – History/Political Science</w:t>
      </w:r>
      <w:r w:rsidR="0075063D">
        <w:rPr>
          <w:sz w:val="28"/>
          <w:szCs w:val="24"/>
        </w:rPr>
        <w:t xml:space="preserve"> </w:t>
      </w:r>
      <w:r w:rsidR="0095272C" w:rsidRPr="00B84402">
        <w:rPr>
          <w:sz w:val="28"/>
          <w:szCs w:val="24"/>
        </w:rPr>
        <w:t>/</w:t>
      </w:r>
      <w:r w:rsidR="0070237E" w:rsidRPr="00B84402">
        <w:rPr>
          <w:sz w:val="28"/>
          <w:szCs w:val="24"/>
        </w:rPr>
        <w:t xml:space="preserve"> </w:t>
      </w:r>
      <w:r w:rsidRPr="00B84402">
        <w:rPr>
          <w:rStyle w:val="Emphasis"/>
          <w:sz w:val="28"/>
          <w:szCs w:val="24"/>
        </w:rPr>
        <w:t>McMaster University, Hamilton, Canada</w:t>
      </w:r>
    </w:p>
    <w:p w14:paraId="097ADB59" w14:textId="77777777" w:rsidR="006F6262" w:rsidRPr="006F6262" w:rsidRDefault="006F6262" w:rsidP="006F6262">
      <w:r>
        <w:t>Focus on the intersection of culture and politics during the 20</w:t>
      </w:r>
      <w:r w:rsidRPr="006F6262">
        <w:rPr>
          <w:vertAlign w:val="superscript"/>
        </w:rPr>
        <w:t>th</w:t>
      </w:r>
      <w:r>
        <w:t xml:space="preserve"> Century</w:t>
      </w:r>
    </w:p>
    <w:p w14:paraId="493D9343" w14:textId="77777777" w:rsidR="00434074" w:rsidRDefault="0085102D" w:rsidP="00434074">
      <w:pPr>
        <w:pStyle w:val="Heading1"/>
      </w:pPr>
      <w:r>
        <w:t xml:space="preserve">Other Experience and </w:t>
      </w:r>
      <w:r w:rsidR="00D50760">
        <w:t>Activities</w:t>
      </w:r>
    </w:p>
    <w:p w14:paraId="5A475871" w14:textId="77777777" w:rsidR="00BC7376" w:rsidRDefault="00D50760" w:rsidP="00EA3B4B">
      <w:pPr>
        <w:pStyle w:val="ListParagraph"/>
        <w:numPr>
          <w:ilvl w:val="0"/>
          <w:numId w:val="13"/>
        </w:numPr>
      </w:pPr>
      <w:r>
        <w:t>Editor at Large for the McMaster Undergraduate Journal of Law and Politics 2014-2015</w:t>
      </w:r>
    </w:p>
    <w:p w14:paraId="7E18BE7D" w14:textId="77777777" w:rsidR="00D50760" w:rsidRDefault="00D50760" w:rsidP="00EA3B4B">
      <w:pPr>
        <w:pStyle w:val="ListParagraph"/>
        <w:numPr>
          <w:ilvl w:val="0"/>
          <w:numId w:val="13"/>
        </w:numPr>
      </w:pPr>
      <w:r>
        <w:t>Writer at McGill International Review Online 2013-2014</w:t>
      </w:r>
    </w:p>
    <w:p w14:paraId="1650C0A4" w14:textId="77777777" w:rsidR="00D50760" w:rsidRDefault="00AA3709" w:rsidP="00EA3B4B">
      <w:pPr>
        <w:pStyle w:val="ListParagraph"/>
        <w:numPr>
          <w:ilvl w:val="0"/>
          <w:numId w:val="13"/>
        </w:numPr>
      </w:pPr>
      <w:r>
        <w:t xml:space="preserve">Founding </w:t>
      </w:r>
      <w:r w:rsidR="00D50760">
        <w:t xml:space="preserve">President </w:t>
      </w:r>
      <w:r>
        <w:t xml:space="preserve">of </w:t>
      </w:r>
      <w:r w:rsidR="00D50760">
        <w:t>McMaster History Society 2013-2014</w:t>
      </w:r>
    </w:p>
    <w:p w14:paraId="32FB178A" w14:textId="77777777" w:rsidR="00D50760" w:rsidRDefault="00D50760" w:rsidP="00EA3B4B">
      <w:pPr>
        <w:pStyle w:val="ListParagraph"/>
        <w:numPr>
          <w:ilvl w:val="0"/>
          <w:numId w:val="13"/>
        </w:numPr>
      </w:pPr>
      <w:r>
        <w:t xml:space="preserve">Vice President of External Affairs </w:t>
      </w:r>
      <w:r w:rsidR="00840007">
        <w:t>of</w:t>
      </w:r>
      <w:r>
        <w:t xml:space="preserve"> McMaster Debate Team 2013</w:t>
      </w:r>
    </w:p>
    <w:p w14:paraId="65C2D94E" w14:textId="77777777" w:rsidR="0085102D" w:rsidRDefault="00675617" w:rsidP="00EA3B4B">
      <w:pPr>
        <w:pStyle w:val="ListParagraph"/>
        <w:numPr>
          <w:ilvl w:val="0"/>
          <w:numId w:val="13"/>
        </w:numPr>
      </w:pPr>
      <w:r>
        <w:t xml:space="preserve">El </w:t>
      </w:r>
      <w:r w:rsidR="0085102D">
        <w:t>Camino de Santiago</w:t>
      </w:r>
      <w:r w:rsidR="00D81242">
        <w:t>.</w:t>
      </w:r>
      <w:r w:rsidR="0085102D">
        <w:t xml:space="preserve"> 800km walk across Spain May-June 2019</w:t>
      </w:r>
    </w:p>
    <w:p w14:paraId="7F176CCF" w14:textId="77777777" w:rsidR="0085102D" w:rsidRPr="00BC7376" w:rsidRDefault="0085102D" w:rsidP="0085102D"/>
    <w:sectPr w:rsidR="0085102D" w:rsidRPr="00BC7376" w:rsidSect="00D92B95">
      <w:footerReference w:type="default" r:id="rId9"/>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CA9D3A" w14:textId="77777777" w:rsidR="00297E27" w:rsidRDefault="00297E27" w:rsidP="00725803">
      <w:pPr>
        <w:spacing w:after="0"/>
      </w:pPr>
      <w:r>
        <w:separator/>
      </w:r>
    </w:p>
  </w:endnote>
  <w:endnote w:type="continuationSeparator" w:id="0">
    <w:p w14:paraId="15F6E2F3" w14:textId="77777777" w:rsidR="00297E27" w:rsidRDefault="00297E27"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Rockwell">
    <w:altName w:val="Rockwell"/>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6750255"/>
      <w:docPartObj>
        <w:docPartGallery w:val="Page Numbers (Bottom of Page)"/>
        <w:docPartUnique/>
      </w:docPartObj>
    </w:sdtPr>
    <w:sdtEndPr>
      <w:rPr>
        <w:noProof/>
      </w:rPr>
    </w:sdtEndPr>
    <w:sdtContent>
      <w:p w14:paraId="461DBD11" w14:textId="77777777" w:rsidR="005A4A49" w:rsidRDefault="005A4A49">
        <w:pPr>
          <w:pStyle w:val="Footer"/>
        </w:pPr>
        <w:r>
          <w:fldChar w:fldCharType="begin"/>
        </w:r>
        <w:r>
          <w:instrText xml:space="preserve"> PAGE   \* MERGEFORMAT </w:instrText>
        </w:r>
        <w:r>
          <w:fldChar w:fldCharType="separate"/>
        </w:r>
        <w:r w:rsidR="00BC737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69C342" w14:textId="77777777" w:rsidR="00297E27" w:rsidRDefault="00297E27" w:rsidP="00725803">
      <w:pPr>
        <w:spacing w:after="0"/>
      </w:pPr>
      <w:r>
        <w:separator/>
      </w:r>
    </w:p>
  </w:footnote>
  <w:footnote w:type="continuationSeparator" w:id="0">
    <w:p w14:paraId="187779E5" w14:textId="77777777" w:rsidR="00297E27" w:rsidRDefault="00297E27"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D4045B7"/>
    <w:multiLevelType w:val="hybridMultilevel"/>
    <w:tmpl w:val="612AE6CC"/>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5B419B0"/>
    <w:multiLevelType w:val="hybridMultilevel"/>
    <w:tmpl w:val="5A56FB76"/>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388B5998"/>
    <w:multiLevelType w:val="hybridMultilevel"/>
    <w:tmpl w:val="DE96E5F6"/>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0253807"/>
    <w:multiLevelType w:val="hybridMultilevel"/>
    <w:tmpl w:val="36828A88"/>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20D25C8"/>
    <w:multiLevelType w:val="hybridMultilevel"/>
    <w:tmpl w:val="6518C51A"/>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4844C4B"/>
    <w:multiLevelType w:val="hybridMultilevel"/>
    <w:tmpl w:val="975E8D5E"/>
    <w:lvl w:ilvl="0" w:tplc="F4AE7348">
      <w:start w:val="1"/>
      <w:numFmt w:val="bullet"/>
      <w:lvlText w:val=""/>
      <w:lvlJc w:val="left"/>
      <w:pPr>
        <w:ind w:left="720" w:hanging="360"/>
      </w:pPr>
      <w:rPr>
        <w:rFonts w:ascii="Symbol" w:hAnsi="Symbol" w:hint="default"/>
        <w:b w:val="0"/>
        <w:caps w:val="0"/>
        <w:smallCaps w:val="0"/>
        <w:color w:val="007FAB"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6"/>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3"/>
  </w:num>
  <w:num w:numId="7">
    <w:abstractNumId w:val="5"/>
  </w:num>
  <w:num w:numId="8">
    <w:abstractNumId w:val="4"/>
  </w:num>
  <w:num w:numId="9">
    <w:abstractNumId w:val="3"/>
  </w:num>
  <w:num w:numId="10">
    <w:abstractNumId w:val="2"/>
  </w:num>
  <w:num w:numId="11">
    <w:abstractNumId w:val="1"/>
  </w:num>
  <w:num w:numId="12">
    <w:abstractNumId w:val="0"/>
  </w:num>
  <w:num w:numId="13">
    <w:abstractNumId w:val="16"/>
  </w:num>
  <w:num w:numId="14">
    <w:abstractNumId w:val="14"/>
  </w:num>
  <w:num w:numId="15">
    <w:abstractNumId w:val="15"/>
  </w:num>
  <w:num w:numId="16">
    <w:abstractNumId w:val="9"/>
  </w:num>
  <w:num w:numId="17">
    <w:abstractNumId w:val="1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402"/>
    <w:rsid w:val="00025E77"/>
    <w:rsid w:val="00027312"/>
    <w:rsid w:val="00047CFD"/>
    <w:rsid w:val="000645F2"/>
    <w:rsid w:val="00082F03"/>
    <w:rsid w:val="000835A0"/>
    <w:rsid w:val="000934A2"/>
    <w:rsid w:val="000B14F4"/>
    <w:rsid w:val="000E1916"/>
    <w:rsid w:val="001014EE"/>
    <w:rsid w:val="00160E28"/>
    <w:rsid w:val="001919DC"/>
    <w:rsid w:val="001B0955"/>
    <w:rsid w:val="001F7620"/>
    <w:rsid w:val="002259F3"/>
    <w:rsid w:val="00227784"/>
    <w:rsid w:val="0023705D"/>
    <w:rsid w:val="00250A31"/>
    <w:rsid w:val="00251C13"/>
    <w:rsid w:val="002922D0"/>
    <w:rsid w:val="00297E27"/>
    <w:rsid w:val="002C2E18"/>
    <w:rsid w:val="002F439D"/>
    <w:rsid w:val="002F5AEC"/>
    <w:rsid w:val="00300EFF"/>
    <w:rsid w:val="00340B03"/>
    <w:rsid w:val="00357F1B"/>
    <w:rsid w:val="00380AE7"/>
    <w:rsid w:val="0039040B"/>
    <w:rsid w:val="003A6943"/>
    <w:rsid w:val="003B4241"/>
    <w:rsid w:val="003F6437"/>
    <w:rsid w:val="003F6F4C"/>
    <w:rsid w:val="00410BA2"/>
    <w:rsid w:val="00434074"/>
    <w:rsid w:val="00463C3B"/>
    <w:rsid w:val="00482463"/>
    <w:rsid w:val="004937AE"/>
    <w:rsid w:val="004C25FE"/>
    <w:rsid w:val="004E2970"/>
    <w:rsid w:val="005026DD"/>
    <w:rsid w:val="00513EFC"/>
    <w:rsid w:val="0052113B"/>
    <w:rsid w:val="00536B10"/>
    <w:rsid w:val="00564951"/>
    <w:rsid w:val="00573BF9"/>
    <w:rsid w:val="005A4A49"/>
    <w:rsid w:val="005B1D68"/>
    <w:rsid w:val="0060275D"/>
    <w:rsid w:val="00611B37"/>
    <w:rsid w:val="006252B4"/>
    <w:rsid w:val="00643D6D"/>
    <w:rsid w:val="00646BA2"/>
    <w:rsid w:val="00675617"/>
    <w:rsid w:val="00675EA0"/>
    <w:rsid w:val="006809D7"/>
    <w:rsid w:val="006A7D89"/>
    <w:rsid w:val="006C08A0"/>
    <w:rsid w:val="006C47D8"/>
    <w:rsid w:val="006D2D08"/>
    <w:rsid w:val="006F26A2"/>
    <w:rsid w:val="006F6262"/>
    <w:rsid w:val="0070237E"/>
    <w:rsid w:val="00725803"/>
    <w:rsid w:val="00725CB5"/>
    <w:rsid w:val="007307A3"/>
    <w:rsid w:val="0075063D"/>
    <w:rsid w:val="00752315"/>
    <w:rsid w:val="00764147"/>
    <w:rsid w:val="008257D5"/>
    <w:rsid w:val="00840007"/>
    <w:rsid w:val="0085102D"/>
    <w:rsid w:val="00857852"/>
    <w:rsid w:val="00857E6B"/>
    <w:rsid w:val="008968C4"/>
    <w:rsid w:val="008A629E"/>
    <w:rsid w:val="008B59AA"/>
    <w:rsid w:val="008D7C1C"/>
    <w:rsid w:val="00916482"/>
    <w:rsid w:val="0092291B"/>
    <w:rsid w:val="00932D92"/>
    <w:rsid w:val="0095272C"/>
    <w:rsid w:val="00972024"/>
    <w:rsid w:val="009B7DFB"/>
    <w:rsid w:val="009F04D2"/>
    <w:rsid w:val="009F2BA7"/>
    <w:rsid w:val="009F6DA0"/>
    <w:rsid w:val="00A01182"/>
    <w:rsid w:val="00A16932"/>
    <w:rsid w:val="00AA3709"/>
    <w:rsid w:val="00AD13CB"/>
    <w:rsid w:val="00AD250F"/>
    <w:rsid w:val="00AD3FD8"/>
    <w:rsid w:val="00AE48DA"/>
    <w:rsid w:val="00B370A8"/>
    <w:rsid w:val="00B84402"/>
    <w:rsid w:val="00BC7376"/>
    <w:rsid w:val="00BD669A"/>
    <w:rsid w:val="00BF187E"/>
    <w:rsid w:val="00C13F2B"/>
    <w:rsid w:val="00C43D65"/>
    <w:rsid w:val="00C84833"/>
    <w:rsid w:val="00C9044F"/>
    <w:rsid w:val="00C96695"/>
    <w:rsid w:val="00CF60A7"/>
    <w:rsid w:val="00D2420D"/>
    <w:rsid w:val="00D30382"/>
    <w:rsid w:val="00D413F9"/>
    <w:rsid w:val="00D44E50"/>
    <w:rsid w:val="00D50760"/>
    <w:rsid w:val="00D62F56"/>
    <w:rsid w:val="00D81242"/>
    <w:rsid w:val="00D90060"/>
    <w:rsid w:val="00D92B95"/>
    <w:rsid w:val="00D96FC2"/>
    <w:rsid w:val="00DF0C0F"/>
    <w:rsid w:val="00DF63BB"/>
    <w:rsid w:val="00E03F71"/>
    <w:rsid w:val="00E154B5"/>
    <w:rsid w:val="00E232F0"/>
    <w:rsid w:val="00E336FB"/>
    <w:rsid w:val="00E52791"/>
    <w:rsid w:val="00E83195"/>
    <w:rsid w:val="00EA3B4B"/>
    <w:rsid w:val="00EA4953"/>
    <w:rsid w:val="00EC18DC"/>
    <w:rsid w:val="00F00A4F"/>
    <w:rsid w:val="00F33CD8"/>
    <w:rsid w:val="00F45C6A"/>
    <w:rsid w:val="00FA3DB6"/>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EF9E18"/>
  <w15:chartTrackingRefBased/>
  <w15:docId w15:val="{00906746-5F6B-4B7D-B4FF-45CB664C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an\AppData\Roaming\Microsoft\Templates\Balanced%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4E2BB53BE594C0AA5476DDA5B074DAB"/>
        <w:category>
          <w:name w:val="General"/>
          <w:gallery w:val="placeholder"/>
        </w:category>
        <w:types>
          <w:type w:val="bbPlcHdr"/>
        </w:types>
        <w:behaviors>
          <w:behavior w:val="content"/>
        </w:behaviors>
        <w:guid w:val="{AE2FCD2E-9058-4B0A-A99E-CE6D5094B3A1}"/>
      </w:docPartPr>
      <w:docPartBody>
        <w:p w:rsidR="00CE25E5" w:rsidRDefault="0039317D">
          <w:pPr>
            <w:pStyle w:val="E4E2BB53BE594C0AA5476DDA5B074DAB"/>
          </w:pPr>
          <w:r>
            <w:t>First Name</w:t>
          </w:r>
        </w:p>
      </w:docPartBody>
    </w:docPart>
    <w:docPart>
      <w:docPartPr>
        <w:name w:val="2EDD3FE6E6D443458ACFBFBBAEEDA175"/>
        <w:category>
          <w:name w:val="General"/>
          <w:gallery w:val="placeholder"/>
        </w:category>
        <w:types>
          <w:type w:val="bbPlcHdr"/>
        </w:types>
        <w:behaviors>
          <w:behavior w:val="content"/>
        </w:behaviors>
        <w:guid w:val="{0DFCD8A7-0086-4FC3-BBE9-A67F289C9E3D}"/>
      </w:docPartPr>
      <w:docPartBody>
        <w:p w:rsidR="00CE25E5" w:rsidRDefault="0039317D">
          <w:pPr>
            <w:pStyle w:val="2EDD3FE6E6D443458ACFBFBBAEEDA175"/>
          </w:pPr>
          <w:r>
            <w:t>Last Name</w:t>
          </w:r>
        </w:p>
      </w:docPartBody>
    </w:docPart>
    <w:docPart>
      <w:docPartPr>
        <w:name w:val="F5A1CEC894744DCC8E037582C8EB5198"/>
        <w:category>
          <w:name w:val="General"/>
          <w:gallery w:val="placeholder"/>
        </w:category>
        <w:types>
          <w:type w:val="bbPlcHdr"/>
        </w:types>
        <w:behaviors>
          <w:behavior w:val="content"/>
        </w:behaviors>
        <w:guid w:val="{E50A794F-2A5B-4382-B806-3FB740D06A72}"/>
      </w:docPartPr>
      <w:docPartBody>
        <w:p w:rsidR="00CE25E5" w:rsidRDefault="0039317D">
          <w:pPr>
            <w:pStyle w:val="F5A1CEC894744DCC8E037582C8EB5198"/>
          </w:pPr>
          <w:r w:rsidRPr="009D0878">
            <w:t>Address</w:t>
          </w:r>
        </w:p>
      </w:docPartBody>
    </w:docPart>
    <w:docPart>
      <w:docPartPr>
        <w:name w:val="A6E87607C772465E8FE9AE93FE3DC4CC"/>
        <w:category>
          <w:name w:val="General"/>
          <w:gallery w:val="placeholder"/>
        </w:category>
        <w:types>
          <w:type w:val="bbPlcHdr"/>
        </w:types>
        <w:behaviors>
          <w:behavior w:val="content"/>
        </w:behaviors>
        <w:guid w:val="{6837D294-60BC-4778-B3C6-4EE283558870}"/>
      </w:docPartPr>
      <w:docPartBody>
        <w:p w:rsidR="00CE25E5" w:rsidRDefault="0039317D">
          <w:pPr>
            <w:pStyle w:val="A6E87607C772465E8FE9AE93FE3DC4CC"/>
          </w:pPr>
          <w:r w:rsidRPr="009D0878">
            <w:t>Phone</w:t>
          </w:r>
        </w:p>
      </w:docPartBody>
    </w:docPart>
    <w:docPart>
      <w:docPartPr>
        <w:name w:val="47AFFB6A54A14A8DA359502B96A30CAB"/>
        <w:category>
          <w:name w:val="General"/>
          <w:gallery w:val="placeholder"/>
        </w:category>
        <w:types>
          <w:type w:val="bbPlcHdr"/>
        </w:types>
        <w:behaviors>
          <w:behavior w:val="content"/>
        </w:behaviors>
        <w:guid w:val="{64A8FD1A-1B1D-43E9-90C3-76F86B36D30E}"/>
      </w:docPartPr>
      <w:docPartBody>
        <w:p w:rsidR="00CE25E5" w:rsidRDefault="0039317D">
          <w:pPr>
            <w:pStyle w:val="47AFFB6A54A14A8DA359502B96A30CAB"/>
          </w:pPr>
          <w:r w:rsidRPr="009D0878">
            <w:t>Email</w:t>
          </w:r>
        </w:p>
      </w:docPartBody>
    </w:docPart>
    <w:docPart>
      <w:docPartPr>
        <w:name w:val="E25D47415D2041B8A14F364F5574DA57"/>
        <w:category>
          <w:name w:val="General"/>
          <w:gallery w:val="placeholder"/>
        </w:category>
        <w:types>
          <w:type w:val="bbPlcHdr"/>
        </w:types>
        <w:behaviors>
          <w:behavior w:val="content"/>
        </w:behaviors>
        <w:guid w:val="{4E9F24C6-8863-4F99-9390-2146E632E6F0}"/>
      </w:docPartPr>
      <w:docPartBody>
        <w:p w:rsidR="00CE25E5" w:rsidRDefault="0039317D">
          <w:pPr>
            <w:pStyle w:val="E25D47415D2041B8A14F364F5574DA57"/>
          </w:pPr>
          <w:r w:rsidRPr="009D0878">
            <w:t>LinkedIn Profile</w:t>
          </w:r>
        </w:p>
      </w:docPartBody>
    </w:docPart>
    <w:docPart>
      <w:docPartPr>
        <w:name w:val="5C25B2EA4949486A84EBB7EBFFB5AE23"/>
        <w:category>
          <w:name w:val="General"/>
          <w:gallery w:val="placeholder"/>
        </w:category>
        <w:types>
          <w:type w:val="bbPlcHdr"/>
        </w:types>
        <w:behaviors>
          <w:behavior w:val="content"/>
        </w:behaviors>
        <w:guid w:val="{D4A8C868-49D7-430C-B802-B7CC5B3128BF}"/>
      </w:docPartPr>
      <w:docPartBody>
        <w:p w:rsidR="00CE25E5" w:rsidRDefault="0039317D">
          <w:pPr>
            <w:pStyle w:val="5C25B2EA4949486A84EBB7EBFFB5AE23"/>
          </w:pPr>
          <w:r w:rsidRPr="00AD3FD8">
            <w:t>Experience</w:t>
          </w:r>
        </w:p>
      </w:docPartBody>
    </w:docPart>
    <w:docPart>
      <w:docPartPr>
        <w:name w:val="8BEE0998AD864ED2A5DEEB112303CB15"/>
        <w:category>
          <w:name w:val="General"/>
          <w:gallery w:val="placeholder"/>
        </w:category>
        <w:types>
          <w:type w:val="bbPlcHdr"/>
        </w:types>
        <w:behaviors>
          <w:behavior w:val="content"/>
        </w:behaviors>
        <w:guid w:val="{9A093ADE-8667-45E9-8D91-2F24D1000241}"/>
      </w:docPartPr>
      <w:docPartBody>
        <w:p w:rsidR="00CE25E5" w:rsidRDefault="0039317D">
          <w:pPr>
            <w:pStyle w:val="8BEE0998AD864ED2A5DEEB112303CB15"/>
          </w:pPr>
          <w:r w:rsidRPr="0070237E">
            <w:t>Education</w:t>
          </w:r>
        </w:p>
      </w:docPartBody>
    </w:docPart>
    <w:docPart>
      <w:docPartPr>
        <w:name w:val="E79B0FA1B07F4920AA68BAE58144FDB9"/>
        <w:category>
          <w:name w:val="General"/>
          <w:gallery w:val="placeholder"/>
        </w:category>
        <w:types>
          <w:type w:val="bbPlcHdr"/>
        </w:types>
        <w:behaviors>
          <w:behavior w:val="content"/>
        </w:behaviors>
        <w:guid w:val="{9BA9C33D-9D9D-4F73-B087-1578833F98D9}"/>
      </w:docPartPr>
      <w:docPartBody>
        <w:p w:rsidR="00000000" w:rsidRDefault="00CE25E5" w:rsidP="00CE25E5">
          <w:pPr>
            <w:pStyle w:val="E79B0FA1B07F4920AA68BAE58144FDB9"/>
          </w:pPr>
          <w:r>
            <w:t>First Name</w:t>
          </w:r>
        </w:p>
      </w:docPartBody>
    </w:docPart>
    <w:docPart>
      <w:docPartPr>
        <w:name w:val="142C5D4BA06E4E1998225A577F66E77A"/>
        <w:category>
          <w:name w:val="General"/>
          <w:gallery w:val="placeholder"/>
        </w:category>
        <w:types>
          <w:type w:val="bbPlcHdr"/>
        </w:types>
        <w:behaviors>
          <w:behavior w:val="content"/>
        </w:behaviors>
        <w:guid w:val="{646CA8E0-2230-4EDC-BCE2-FAE33FF43D0E}"/>
      </w:docPartPr>
      <w:docPartBody>
        <w:p w:rsidR="00000000" w:rsidRDefault="00CE25E5" w:rsidP="00CE25E5">
          <w:pPr>
            <w:pStyle w:val="142C5D4BA06E4E1998225A577F66E77A"/>
          </w:pPr>
          <w:r>
            <w:t>Last Name</w:t>
          </w:r>
        </w:p>
      </w:docPartBody>
    </w:docPart>
    <w:docPart>
      <w:docPartPr>
        <w:name w:val="5B1AF6FF8644419E97AC1571FA912BF2"/>
        <w:category>
          <w:name w:val="General"/>
          <w:gallery w:val="placeholder"/>
        </w:category>
        <w:types>
          <w:type w:val="bbPlcHdr"/>
        </w:types>
        <w:behaviors>
          <w:behavior w:val="content"/>
        </w:behaviors>
        <w:guid w:val="{20E89D89-459C-4C5B-AAD2-4D0143D0CE4B}"/>
      </w:docPartPr>
      <w:docPartBody>
        <w:p w:rsidR="00000000" w:rsidRDefault="00CE25E5" w:rsidP="00CE25E5">
          <w:pPr>
            <w:pStyle w:val="5B1AF6FF8644419E97AC1571FA912BF2"/>
          </w:pPr>
          <w:r w:rsidRPr="009D0878">
            <w:t>Address</w:t>
          </w:r>
        </w:p>
      </w:docPartBody>
    </w:docPart>
    <w:docPart>
      <w:docPartPr>
        <w:name w:val="2EBC06669FB547E8850769F13CCCCAE8"/>
        <w:category>
          <w:name w:val="General"/>
          <w:gallery w:val="placeholder"/>
        </w:category>
        <w:types>
          <w:type w:val="bbPlcHdr"/>
        </w:types>
        <w:behaviors>
          <w:behavior w:val="content"/>
        </w:behaviors>
        <w:guid w:val="{340FBB98-2963-4781-89CD-6CBDE5250154}"/>
      </w:docPartPr>
      <w:docPartBody>
        <w:p w:rsidR="00000000" w:rsidRDefault="00CE25E5" w:rsidP="00CE25E5">
          <w:pPr>
            <w:pStyle w:val="2EBC06669FB547E8850769F13CCCCAE8"/>
          </w:pPr>
          <w:r w:rsidRPr="009D0878">
            <w:t>Phone</w:t>
          </w:r>
        </w:p>
      </w:docPartBody>
    </w:docPart>
    <w:docPart>
      <w:docPartPr>
        <w:name w:val="939A1285211C416DB4A78333E1E014CC"/>
        <w:category>
          <w:name w:val="General"/>
          <w:gallery w:val="placeholder"/>
        </w:category>
        <w:types>
          <w:type w:val="bbPlcHdr"/>
        </w:types>
        <w:behaviors>
          <w:behavior w:val="content"/>
        </w:behaviors>
        <w:guid w:val="{CB0A0E24-507A-4388-A162-4C41D4B5078E}"/>
      </w:docPartPr>
      <w:docPartBody>
        <w:p w:rsidR="00000000" w:rsidRDefault="00CE25E5" w:rsidP="00CE25E5">
          <w:pPr>
            <w:pStyle w:val="939A1285211C416DB4A78333E1E014CC"/>
          </w:pPr>
          <w:r w:rsidRPr="009D0878">
            <w:t>Email</w:t>
          </w:r>
        </w:p>
      </w:docPartBody>
    </w:docPart>
    <w:docPart>
      <w:docPartPr>
        <w:name w:val="0C90815287AC43A5934F4BF3A495D7A8"/>
        <w:category>
          <w:name w:val="General"/>
          <w:gallery w:val="placeholder"/>
        </w:category>
        <w:types>
          <w:type w:val="bbPlcHdr"/>
        </w:types>
        <w:behaviors>
          <w:behavior w:val="content"/>
        </w:behaviors>
        <w:guid w:val="{0AA8635B-50EB-434F-BD94-A1D1E7DF17B6}"/>
      </w:docPartPr>
      <w:docPartBody>
        <w:p w:rsidR="00000000" w:rsidRDefault="00CE25E5" w:rsidP="00CE25E5">
          <w:pPr>
            <w:pStyle w:val="0C90815287AC43A5934F4BF3A495D7A8"/>
          </w:pPr>
          <w:r w:rsidRPr="009D0878">
            <w:t>LinkedIn Profile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Rockwell">
    <w:altName w:val="Rockwell"/>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067"/>
    <w:rsid w:val="0039317D"/>
    <w:rsid w:val="00442067"/>
    <w:rsid w:val="006C6714"/>
    <w:rsid w:val="00CE25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E2BB53BE594C0AA5476DDA5B074DAB">
    <w:name w:val="E4E2BB53BE594C0AA5476DDA5B074DAB"/>
  </w:style>
  <w:style w:type="paragraph" w:customStyle="1" w:styleId="2EDD3FE6E6D443458ACFBFBBAEEDA175">
    <w:name w:val="2EDD3FE6E6D443458ACFBFBBAEEDA175"/>
  </w:style>
  <w:style w:type="paragraph" w:customStyle="1" w:styleId="F5A1CEC894744DCC8E037582C8EB5198">
    <w:name w:val="F5A1CEC894744DCC8E037582C8EB5198"/>
  </w:style>
  <w:style w:type="paragraph" w:customStyle="1" w:styleId="A6E87607C772465E8FE9AE93FE3DC4CC">
    <w:name w:val="A6E87607C772465E8FE9AE93FE3DC4CC"/>
  </w:style>
  <w:style w:type="paragraph" w:customStyle="1" w:styleId="47AFFB6A54A14A8DA359502B96A30CAB">
    <w:name w:val="47AFFB6A54A14A8DA359502B96A30CAB"/>
  </w:style>
  <w:style w:type="paragraph" w:customStyle="1" w:styleId="E25D47415D2041B8A14F364F5574DA57">
    <w:name w:val="E25D47415D2041B8A14F364F5574DA57"/>
  </w:style>
  <w:style w:type="paragraph" w:customStyle="1" w:styleId="65FCAFAA1100443FB4CCBFF5C735375B">
    <w:name w:val="65FCAFAA1100443FB4CCBFF5C735375B"/>
  </w:style>
  <w:style w:type="paragraph" w:customStyle="1" w:styleId="14D5555A95F849B094867E376B7C7BFD">
    <w:name w:val="14D5555A95F849B094867E376B7C7BFD"/>
  </w:style>
  <w:style w:type="paragraph" w:customStyle="1" w:styleId="80701232ED1344C3863CC6D2E16E47D6">
    <w:name w:val="80701232ED1344C3863CC6D2E16E47D6"/>
  </w:style>
  <w:style w:type="paragraph" w:customStyle="1" w:styleId="C2737CC772C845F3A93EAD24F786C5CF">
    <w:name w:val="C2737CC772C845F3A93EAD24F786C5CF"/>
  </w:style>
  <w:style w:type="paragraph" w:customStyle="1" w:styleId="5B32BEF59C4E4ADC860C81946696FC30">
    <w:name w:val="5B32BEF59C4E4ADC860C81946696FC30"/>
  </w:style>
  <w:style w:type="paragraph" w:customStyle="1" w:styleId="F86483C37C7D458DB4F340A55675358F">
    <w:name w:val="F86483C37C7D458DB4F340A55675358F"/>
  </w:style>
  <w:style w:type="paragraph" w:customStyle="1" w:styleId="0F50DB590B8A4F5F8AC90705D4C61E6F">
    <w:name w:val="0F50DB590B8A4F5F8AC90705D4C61E6F"/>
  </w:style>
  <w:style w:type="paragraph" w:customStyle="1" w:styleId="DB7A032802324296A81B7224641A3B5A">
    <w:name w:val="DB7A032802324296A81B7224641A3B5A"/>
  </w:style>
  <w:style w:type="paragraph" w:customStyle="1" w:styleId="5C25B2EA4949486A84EBB7EBFFB5AE23">
    <w:name w:val="5C25B2EA4949486A84EBB7EBFFB5AE23"/>
  </w:style>
  <w:style w:type="paragraph" w:customStyle="1" w:styleId="62CF8896BED64010B2598EE71944F3BA">
    <w:name w:val="62CF8896BED64010B2598EE71944F3BA"/>
  </w:style>
  <w:style w:type="paragraph" w:customStyle="1" w:styleId="D80B7E0A313A48019974CAEC0A784689">
    <w:name w:val="D80B7E0A313A48019974CAEC0A784689"/>
  </w:style>
  <w:style w:type="paragraph" w:customStyle="1" w:styleId="1FD77754C1C540E4A154697FE5ED66DE">
    <w:name w:val="1FD77754C1C540E4A154697FE5ED66DE"/>
  </w:style>
  <w:style w:type="character" w:styleId="Emphasis">
    <w:name w:val="Emphasis"/>
    <w:basedOn w:val="DefaultParagraphFont"/>
    <w:uiPriority w:val="20"/>
    <w:qFormat/>
    <w:rsid w:val="00442067"/>
    <w:rPr>
      <w:b w:val="0"/>
      <w:i w:val="0"/>
      <w:iCs/>
      <w:color w:val="595959" w:themeColor="text1" w:themeTint="A6"/>
    </w:rPr>
  </w:style>
  <w:style w:type="paragraph" w:customStyle="1" w:styleId="25027925D0F048E18F36F4246BEDF5E9">
    <w:name w:val="25027925D0F048E18F36F4246BEDF5E9"/>
  </w:style>
  <w:style w:type="paragraph" w:customStyle="1" w:styleId="ACD6E7B4566C4DA58160F2C74B562FD7">
    <w:name w:val="ACD6E7B4566C4DA58160F2C74B562FD7"/>
  </w:style>
  <w:style w:type="paragraph" w:customStyle="1" w:styleId="FA27A95A2EB241F4847C9A8FBEA7BDDF">
    <w:name w:val="FA27A95A2EB241F4847C9A8FBEA7BDDF"/>
  </w:style>
  <w:style w:type="paragraph" w:customStyle="1" w:styleId="5F5C33FB68C44BE0A064F4A3550F43D3">
    <w:name w:val="5F5C33FB68C44BE0A064F4A3550F43D3"/>
  </w:style>
  <w:style w:type="paragraph" w:customStyle="1" w:styleId="00FA20CA387B43529528B9D3BBE33588">
    <w:name w:val="00FA20CA387B43529528B9D3BBE33588"/>
  </w:style>
  <w:style w:type="paragraph" w:customStyle="1" w:styleId="EA9BC66115DC4BC98254014347FA5AA7">
    <w:name w:val="EA9BC66115DC4BC98254014347FA5AA7"/>
  </w:style>
  <w:style w:type="paragraph" w:customStyle="1" w:styleId="4B4836519B354E4EB4688A1B26CFE57E">
    <w:name w:val="4B4836519B354E4EB4688A1B26CFE57E"/>
  </w:style>
  <w:style w:type="paragraph" w:customStyle="1" w:styleId="8BEE0998AD864ED2A5DEEB112303CB15">
    <w:name w:val="8BEE0998AD864ED2A5DEEB112303CB15"/>
  </w:style>
  <w:style w:type="paragraph" w:customStyle="1" w:styleId="BA002DE64FB14692A9FF94D70C1E161D">
    <w:name w:val="BA002DE64FB14692A9FF94D70C1E161D"/>
  </w:style>
  <w:style w:type="paragraph" w:customStyle="1" w:styleId="E85112A9A87240029CD815CE6883F540">
    <w:name w:val="E85112A9A87240029CD815CE6883F540"/>
  </w:style>
  <w:style w:type="paragraph" w:customStyle="1" w:styleId="A7627DC9773A4BEFBC0060EF556B2E05">
    <w:name w:val="A7627DC9773A4BEFBC0060EF556B2E05"/>
  </w:style>
  <w:style w:type="paragraph" w:customStyle="1" w:styleId="AFCA3A35C9834C9F99812D095391C00C">
    <w:name w:val="AFCA3A35C9834C9F99812D095391C00C"/>
  </w:style>
  <w:style w:type="paragraph" w:customStyle="1" w:styleId="1A6673D958B042E0B1E7E187D9192C79">
    <w:name w:val="1A6673D958B042E0B1E7E187D9192C79"/>
  </w:style>
  <w:style w:type="paragraph" w:customStyle="1" w:styleId="7B632FA958B84D04946866FAA66DAD31">
    <w:name w:val="7B632FA958B84D04946866FAA66DAD31"/>
  </w:style>
  <w:style w:type="paragraph" w:customStyle="1" w:styleId="7C4E48CA526944C9B28C569AC20C333E">
    <w:name w:val="7C4E48CA526944C9B28C569AC20C333E"/>
  </w:style>
  <w:style w:type="paragraph" w:customStyle="1" w:styleId="4B85B663E71842EAA26146C2D3DBFAFA">
    <w:name w:val="4B85B663E71842EAA26146C2D3DBFAFA"/>
  </w:style>
  <w:style w:type="paragraph" w:customStyle="1" w:styleId="9C9AF7A902674717B809E45689929E24">
    <w:name w:val="9C9AF7A902674717B809E45689929E24"/>
  </w:style>
  <w:style w:type="paragraph" w:customStyle="1" w:styleId="575CCDF6109741DC8B0B98CA086FF273">
    <w:name w:val="575CCDF6109741DC8B0B98CA086FF273"/>
  </w:style>
  <w:style w:type="paragraph" w:customStyle="1" w:styleId="62A680AFDDD040BF96167C7C3466E9DA">
    <w:name w:val="62A680AFDDD040BF96167C7C3466E9DA"/>
  </w:style>
  <w:style w:type="paragraph" w:customStyle="1" w:styleId="1E2B55C9EAD448C585A892E25E9F3C83">
    <w:name w:val="1E2B55C9EAD448C585A892E25E9F3C83"/>
  </w:style>
  <w:style w:type="paragraph" w:customStyle="1" w:styleId="0A84B3459E474A77AC4E6127481CD302">
    <w:name w:val="0A84B3459E474A77AC4E6127481CD302"/>
    <w:rsid w:val="00442067"/>
  </w:style>
  <w:style w:type="paragraph" w:customStyle="1" w:styleId="AC856D2520C244A7B89AC4654D306974">
    <w:name w:val="AC856D2520C244A7B89AC4654D306974"/>
    <w:rsid w:val="00442067"/>
  </w:style>
  <w:style w:type="paragraph" w:customStyle="1" w:styleId="A52735113DA54F27B42C925D09EB0CD4">
    <w:name w:val="A52735113DA54F27B42C925D09EB0CD4"/>
    <w:rsid w:val="00442067"/>
  </w:style>
  <w:style w:type="paragraph" w:customStyle="1" w:styleId="9889A767DF654807B677B1B568E5F92F">
    <w:name w:val="9889A767DF654807B677B1B568E5F92F"/>
    <w:rsid w:val="00442067"/>
  </w:style>
  <w:style w:type="paragraph" w:customStyle="1" w:styleId="D8C7CB1BCDE743D4B32C425579DB2BEE">
    <w:name w:val="D8C7CB1BCDE743D4B32C425579DB2BEE"/>
    <w:rsid w:val="00442067"/>
  </w:style>
  <w:style w:type="paragraph" w:customStyle="1" w:styleId="65BA724118F24E509D1C23252525A34B">
    <w:name w:val="65BA724118F24E509D1C23252525A34B"/>
    <w:rsid w:val="00442067"/>
  </w:style>
  <w:style w:type="paragraph" w:customStyle="1" w:styleId="81549A1256C842AC86727B55FA28563E">
    <w:name w:val="81549A1256C842AC86727B55FA28563E"/>
    <w:rsid w:val="00442067"/>
  </w:style>
  <w:style w:type="paragraph" w:customStyle="1" w:styleId="22A58B2494C4404090C5F8F7D33BF84C">
    <w:name w:val="22A58B2494C4404090C5F8F7D33BF84C"/>
    <w:rsid w:val="00442067"/>
  </w:style>
  <w:style w:type="paragraph" w:customStyle="1" w:styleId="1D8FA3B329014C30BAAD7621A3DF79D7">
    <w:name w:val="1D8FA3B329014C30BAAD7621A3DF79D7"/>
    <w:rsid w:val="00442067"/>
  </w:style>
  <w:style w:type="paragraph" w:customStyle="1" w:styleId="BCEBF195722044E8A9EC4996C81E40CD">
    <w:name w:val="BCEBF195722044E8A9EC4996C81E40CD"/>
    <w:rsid w:val="00442067"/>
  </w:style>
  <w:style w:type="paragraph" w:customStyle="1" w:styleId="E5D748ADC9E4441BA94B52545C00B2D2">
    <w:name w:val="E5D748ADC9E4441BA94B52545C00B2D2"/>
    <w:rsid w:val="00442067"/>
  </w:style>
  <w:style w:type="paragraph" w:customStyle="1" w:styleId="49873AA9F6474133BF70ED6039F78A89">
    <w:name w:val="49873AA9F6474133BF70ED6039F78A89"/>
    <w:rsid w:val="00442067"/>
  </w:style>
  <w:style w:type="paragraph" w:customStyle="1" w:styleId="628802E737E44261A21D0C87B4B41799">
    <w:name w:val="628802E737E44261A21D0C87B4B41799"/>
    <w:rsid w:val="00442067"/>
  </w:style>
  <w:style w:type="paragraph" w:customStyle="1" w:styleId="E79B0FA1B07F4920AA68BAE58144FDB9">
    <w:name w:val="E79B0FA1B07F4920AA68BAE58144FDB9"/>
    <w:rsid w:val="00CE25E5"/>
  </w:style>
  <w:style w:type="paragraph" w:customStyle="1" w:styleId="142C5D4BA06E4E1998225A577F66E77A">
    <w:name w:val="142C5D4BA06E4E1998225A577F66E77A"/>
    <w:rsid w:val="00CE25E5"/>
  </w:style>
  <w:style w:type="paragraph" w:customStyle="1" w:styleId="5B1AF6FF8644419E97AC1571FA912BF2">
    <w:name w:val="5B1AF6FF8644419E97AC1571FA912BF2"/>
    <w:rsid w:val="00CE25E5"/>
  </w:style>
  <w:style w:type="paragraph" w:customStyle="1" w:styleId="2EBC06669FB547E8850769F13CCCCAE8">
    <w:name w:val="2EBC06669FB547E8850769F13CCCCAE8"/>
    <w:rsid w:val="00CE25E5"/>
  </w:style>
  <w:style w:type="paragraph" w:customStyle="1" w:styleId="939A1285211C416DB4A78333E1E014CC">
    <w:name w:val="939A1285211C416DB4A78333E1E014CC"/>
    <w:rsid w:val="00CE25E5"/>
  </w:style>
  <w:style w:type="paragraph" w:customStyle="1" w:styleId="0C90815287AC43A5934F4BF3A495D7A8">
    <w:name w:val="0C90815287AC43A5934F4BF3A495D7A8"/>
    <w:rsid w:val="00CE25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Aidan</Abstract>
  <CompanyAddress>56 Blantyre Avenue, Toronto ON, M1N 2R4</CompanyAddress>
  <CompanyPhone>416 509 1565</CompanyPhone>
  <CompanyFax/>
  <CompanyEmail>aidan.zizys@gmail.com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536077-C01C-4FD2-B196-9B5FA7B8A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Balanced Resume (Modern design).dotx</Template>
  <TotalTime>1</TotalTime>
  <Pages>3</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linkedin.com/in/aidan-zizys
github.com/azgame/Odeum</cp:keywords>
  <dc:description/>
  <cp:lastModifiedBy>Aidan Zizys</cp:lastModifiedBy>
  <cp:revision>2</cp:revision>
  <dcterms:created xsi:type="dcterms:W3CDTF">2020-03-03T21:12:00Z</dcterms:created>
  <dcterms:modified xsi:type="dcterms:W3CDTF">2020-03-03T21:12:00Z</dcterms:modified>
  <cp:category>Zizys</cp:category>
</cp:coreProperties>
</file>